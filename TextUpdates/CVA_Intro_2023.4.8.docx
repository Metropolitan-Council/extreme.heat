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1C46C" w14:textId="64D02CE1" w:rsidR="00FA3381" w:rsidRDefault="00173571" w:rsidP="00742DD4">
      <w:pPr>
        <w:pStyle w:val="DocumentTitle"/>
      </w:pPr>
      <w:r w:rsidRPr="00742DD4">
        <w:rPr>
          <w:noProof/>
        </w:rPr>
        <w:drawing>
          <wp:anchor distT="0" distB="0" distL="114300" distR="114300" simplePos="0" relativeHeight="251662335" behindDoc="0" locked="0" layoutInCell="1" allowOverlap="1" wp14:anchorId="2B19FD75" wp14:editId="2AC1DE4F">
            <wp:simplePos x="0" y="0"/>
            <wp:positionH relativeFrom="column">
              <wp:posOffset>-1113790</wp:posOffset>
            </wp:positionH>
            <wp:positionV relativeFrom="paragraph">
              <wp:posOffset>468630</wp:posOffset>
            </wp:positionV>
            <wp:extent cx="8331200" cy="6243320"/>
            <wp:effectExtent l="0" t="0" r="0" b="635"/>
            <wp:wrapNone/>
            <wp:docPr id="19" name="Picture 1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0"/>
                        </a:ext>
                      </a:extLst>
                    </pic:cNvPr>
                    <pic:cNvPicPr>
                      <a:picLocks/>
                    </pic:cNvPicPr>
                  </pic:nvPicPr>
                  <pic:blipFill>
                    <a:blip r:embed="rId11"/>
                    <a:stretch>
                      <a:fillRect/>
                    </a:stretch>
                  </pic:blipFill>
                  <pic:spPr bwMode="auto">
                    <a:xfrm>
                      <a:off x="0" y="0"/>
                      <a:ext cx="8331200" cy="62433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V relativeFrom="margin">
              <wp14:pctHeight>0</wp14:pctHeight>
            </wp14:sizeRelV>
          </wp:anchor>
        </w:drawing>
      </w:r>
      <w:r w:rsidR="00BC3330" w:rsidRPr="00742DD4">
        <w:rPr>
          <w:noProof/>
        </w:rPr>
        <w:drawing>
          <wp:anchor distT="0" distB="0" distL="114300" distR="114300" simplePos="0" relativeHeight="251663359" behindDoc="0" locked="0" layoutInCell="1" allowOverlap="1" wp14:anchorId="20AF114E" wp14:editId="5D109951">
            <wp:simplePos x="0" y="0"/>
            <wp:positionH relativeFrom="column">
              <wp:posOffset>-799003</wp:posOffset>
            </wp:positionH>
            <wp:positionV relativeFrom="paragraph">
              <wp:posOffset>6157595</wp:posOffset>
            </wp:positionV>
            <wp:extent cx="8242300" cy="1678940"/>
            <wp:effectExtent l="0" t="0" r="0" b="0"/>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pic:cNvPicPr>
                  </pic:nvPicPr>
                  <pic:blipFill>
                    <a:blip r:embed="rId12"/>
                    <a:stretch>
                      <a:fillRect/>
                    </a:stretch>
                  </pic:blipFill>
                  <pic:spPr bwMode="auto">
                    <a:xfrm>
                      <a:off x="0" y="0"/>
                      <a:ext cx="8242300" cy="1678940"/>
                    </a:xfrm>
                    <a:prstGeom prst="rect">
                      <a:avLst/>
                    </a:prstGeom>
                    <a:noFill/>
                    <a:ln>
                      <a:noFill/>
                    </a:ln>
                  </pic:spPr>
                </pic:pic>
              </a:graphicData>
            </a:graphic>
          </wp:anchor>
        </w:drawing>
      </w:r>
      <w:r w:rsidR="00BC3330" w:rsidRPr="00742DD4">
        <w:rPr>
          <w:noProof/>
        </w:rPr>
        <w:drawing>
          <wp:anchor distT="0" distB="0" distL="114300" distR="114300" simplePos="0" relativeHeight="251664383" behindDoc="0" locked="0" layoutInCell="1" allowOverlap="1" wp14:anchorId="4133C867" wp14:editId="3A8566B4">
            <wp:simplePos x="0" y="0"/>
            <wp:positionH relativeFrom="column">
              <wp:posOffset>-1918855</wp:posOffset>
            </wp:positionH>
            <wp:positionV relativeFrom="paragraph">
              <wp:posOffset>332509</wp:posOffset>
            </wp:positionV>
            <wp:extent cx="9015730" cy="633730"/>
            <wp:effectExtent l="0" t="0" r="1270" b="1270"/>
            <wp:wrapNone/>
            <wp:docPr id="10"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a:extLst>
                        <a:ext uri="{C183D7F6-B498-43B3-948B-1728B52AA6E4}">
                          <adec:decorative xmlns:adec="http://schemas.microsoft.com/office/drawing/2017/decorative" val="1"/>
                        </a:ext>
                      </a:extLst>
                    </pic:cNvPr>
                    <pic:cNvPicPr>
                      <a:picLocks noChangeAspect="1"/>
                    </pic:cNvPicPr>
                  </pic:nvPicPr>
                  <pic:blipFill rotWithShape="1">
                    <a:blip r:embed="rId13">
                      <a:extLst>
                        <a:ext uri="{28A0092B-C50C-407E-A947-70E740481C1C}">
                          <a14:useLocalDpi xmlns:a14="http://schemas.microsoft.com/office/drawing/2010/main" val="0"/>
                        </a:ext>
                      </a:extLst>
                    </a:blip>
                    <a:srcRect t="65886"/>
                    <a:stretch/>
                  </pic:blipFill>
                  <pic:spPr bwMode="auto">
                    <a:xfrm>
                      <a:off x="0" y="0"/>
                      <a:ext cx="9015730" cy="633730"/>
                    </a:xfrm>
                    <a:prstGeom prst="rect">
                      <a:avLst/>
                    </a:prstGeom>
                    <a:noFill/>
                    <a:ln>
                      <a:noFill/>
                    </a:ln>
                    <a:extLst>
                      <a:ext uri="{53640926-AAD7-44D8-BBD7-CCE9431645EC}">
                        <a14:shadowObscured xmlns:a14="http://schemas.microsoft.com/office/drawing/2010/main"/>
                      </a:ext>
                    </a:extLst>
                  </pic:spPr>
                </pic:pic>
              </a:graphicData>
            </a:graphic>
          </wp:anchor>
        </w:drawing>
      </w:r>
      <w:r>
        <w:t>Regional climate vulnerability assessment</w:t>
      </w:r>
    </w:p>
    <w:p w14:paraId="12BB5ED6" w14:textId="77777777" w:rsidR="00173571" w:rsidRDefault="00173571" w:rsidP="00742DD4">
      <w:pPr>
        <w:pStyle w:val="DocumentTitle"/>
      </w:pPr>
    </w:p>
    <w:p w14:paraId="497BA7A3" w14:textId="77777777" w:rsidR="00173571" w:rsidRDefault="00173571" w:rsidP="00742DD4">
      <w:pPr>
        <w:pStyle w:val="DocumentTitle"/>
      </w:pPr>
    </w:p>
    <w:p w14:paraId="18257680" w14:textId="77777777" w:rsidR="00173571" w:rsidRDefault="00173571" w:rsidP="00742DD4">
      <w:pPr>
        <w:pStyle w:val="DocumentTitle"/>
      </w:pPr>
    </w:p>
    <w:p w14:paraId="57DA3552" w14:textId="77777777" w:rsidR="00173571" w:rsidRDefault="00173571" w:rsidP="00742DD4">
      <w:pPr>
        <w:pStyle w:val="DocumentTitle"/>
      </w:pPr>
    </w:p>
    <w:p w14:paraId="4DD33BD0" w14:textId="77777777" w:rsidR="00173571" w:rsidRDefault="00173571" w:rsidP="00742DD4">
      <w:pPr>
        <w:pStyle w:val="DocumentTitle"/>
      </w:pPr>
    </w:p>
    <w:p w14:paraId="17850AF8" w14:textId="77777777" w:rsidR="00173571" w:rsidRDefault="00173571" w:rsidP="00742DD4">
      <w:pPr>
        <w:pStyle w:val="DocumentTitle"/>
      </w:pPr>
    </w:p>
    <w:p w14:paraId="0A8E4293" w14:textId="77777777" w:rsidR="00173571" w:rsidRDefault="00173571" w:rsidP="00742DD4">
      <w:pPr>
        <w:pStyle w:val="DocumentTitle"/>
      </w:pPr>
    </w:p>
    <w:p w14:paraId="2D582776" w14:textId="77777777" w:rsidR="00173571" w:rsidRDefault="00173571" w:rsidP="00742DD4">
      <w:pPr>
        <w:pStyle w:val="DocumentTitle"/>
      </w:pPr>
    </w:p>
    <w:p w14:paraId="45B5F552" w14:textId="77777777" w:rsidR="00173571" w:rsidRDefault="00173571" w:rsidP="00742DD4">
      <w:pPr>
        <w:pStyle w:val="DocumentTitle"/>
      </w:pPr>
    </w:p>
    <w:p w14:paraId="0D92AB01" w14:textId="77777777" w:rsidR="00173571" w:rsidRDefault="00173571" w:rsidP="00742DD4">
      <w:pPr>
        <w:pStyle w:val="DocumentTitle"/>
      </w:pPr>
    </w:p>
    <w:p w14:paraId="5EED8553" w14:textId="77777777" w:rsidR="00173571" w:rsidRDefault="00173571" w:rsidP="00742DD4">
      <w:pPr>
        <w:pStyle w:val="DocumentTitle"/>
      </w:pPr>
    </w:p>
    <w:p w14:paraId="54F1FC68" w14:textId="77777777" w:rsidR="00173571" w:rsidRDefault="00173571" w:rsidP="00742DD4">
      <w:pPr>
        <w:pStyle w:val="DocumentTitle"/>
      </w:pPr>
    </w:p>
    <w:p w14:paraId="0C81B778" w14:textId="77777777" w:rsidR="00173571" w:rsidRDefault="00173571" w:rsidP="00742DD4">
      <w:pPr>
        <w:pStyle w:val="DocumentTitle"/>
      </w:pPr>
    </w:p>
    <w:p w14:paraId="21B58B21" w14:textId="77777777" w:rsidR="00173571" w:rsidRDefault="00173571" w:rsidP="00742DD4">
      <w:pPr>
        <w:pStyle w:val="DocumentTitle"/>
      </w:pPr>
    </w:p>
    <w:p w14:paraId="4396363F" w14:textId="77777777" w:rsidR="00173571" w:rsidRDefault="00173571" w:rsidP="00742DD4">
      <w:pPr>
        <w:pStyle w:val="DocumentTitle"/>
      </w:pPr>
    </w:p>
    <w:p w14:paraId="02BE313A" w14:textId="77777777" w:rsidR="00173571" w:rsidRDefault="00173571" w:rsidP="00742DD4">
      <w:pPr>
        <w:pStyle w:val="DocumentTitle"/>
      </w:pPr>
    </w:p>
    <w:p w14:paraId="412383CF" w14:textId="77777777" w:rsidR="00173571" w:rsidRDefault="00173571" w:rsidP="00742DD4">
      <w:pPr>
        <w:pStyle w:val="DocumentTitle"/>
      </w:pPr>
    </w:p>
    <w:p w14:paraId="140DADB3" w14:textId="77777777" w:rsidR="00173571" w:rsidRDefault="00173571" w:rsidP="00742DD4">
      <w:pPr>
        <w:pStyle w:val="DocumentTitle"/>
      </w:pPr>
    </w:p>
    <w:p w14:paraId="422BBA25" w14:textId="77777777" w:rsidR="00173571" w:rsidRDefault="00173571" w:rsidP="00742DD4">
      <w:pPr>
        <w:pStyle w:val="DocumentTitle"/>
      </w:pPr>
    </w:p>
    <w:p w14:paraId="2F9C091F" w14:textId="77777777" w:rsidR="00173571" w:rsidRDefault="00173571" w:rsidP="00742DD4">
      <w:pPr>
        <w:pStyle w:val="DocumentTitle"/>
      </w:pPr>
    </w:p>
    <w:p w14:paraId="52238580" w14:textId="77777777" w:rsidR="00173571" w:rsidRDefault="00173571" w:rsidP="00742DD4">
      <w:pPr>
        <w:pStyle w:val="DocumentTitle"/>
      </w:pPr>
    </w:p>
    <w:p w14:paraId="287176BF" w14:textId="77777777" w:rsidR="00173571" w:rsidRDefault="00173571" w:rsidP="00742DD4">
      <w:pPr>
        <w:pStyle w:val="DocumentTitle"/>
      </w:pPr>
    </w:p>
    <w:p w14:paraId="2CA1482A" w14:textId="77777777" w:rsidR="00173571" w:rsidRDefault="00173571" w:rsidP="00742DD4">
      <w:pPr>
        <w:pStyle w:val="DocumentTitle"/>
      </w:pPr>
    </w:p>
    <w:p w14:paraId="18D47D3A" w14:textId="77777777" w:rsidR="00173571" w:rsidRDefault="00173571" w:rsidP="00742DD4">
      <w:pPr>
        <w:pStyle w:val="DocumentTitle"/>
      </w:pPr>
    </w:p>
    <w:p w14:paraId="45229463" w14:textId="77777777" w:rsidR="00173571" w:rsidRDefault="00173571" w:rsidP="00742DD4">
      <w:pPr>
        <w:pStyle w:val="DocumentTitle"/>
      </w:pPr>
    </w:p>
    <w:p w14:paraId="4C95AC63" w14:textId="77777777" w:rsidR="00173571" w:rsidRDefault="00173571" w:rsidP="00742DD4">
      <w:pPr>
        <w:pStyle w:val="DocumentTitle"/>
      </w:pPr>
    </w:p>
    <w:p w14:paraId="74A4B93F" w14:textId="0F747699" w:rsidR="00173571" w:rsidRPr="00463838" w:rsidRDefault="00173571" w:rsidP="00463838">
      <w:pPr>
        <w:pStyle w:val="Datefooter"/>
        <w:spacing w:before="240"/>
      </w:pPr>
      <w:r>
        <w:t>Published February 2018. Updated April 2023.</w:t>
      </w:r>
    </w:p>
    <w:p w14:paraId="4B14E451" w14:textId="377650E7" w:rsidR="00463838" w:rsidRPr="00463838" w:rsidRDefault="00463838">
      <w:pPr>
        <w:spacing w:after="0"/>
        <w:rPr>
          <w:color w:val="003F82"/>
          <w:sz w:val="20"/>
          <w:szCs w:val="20"/>
        </w:rPr>
      </w:pPr>
      <w:r w:rsidRPr="00463838">
        <w:rPr>
          <w:color w:val="003F82"/>
          <w:sz w:val="20"/>
          <w:szCs w:val="20"/>
        </w:rPr>
        <w:br w:type="page"/>
      </w:r>
    </w:p>
    <w:p w14:paraId="7B87CBA4" w14:textId="347168A5" w:rsidR="0098231D" w:rsidRPr="00FA3381" w:rsidRDefault="006A2891" w:rsidP="00E222EB">
      <w:pPr>
        <w:spacing w:beforeLines="350" w:before="840" w:after="2400"/>
        <w:ind w:left="1800"/>
        <w:rPr>
          <w:color w:val="003F82"/>
          <w:sz w:val="44"/>
          <w:szCs w:val="44"/>
        </w:rPr>
      </w:pPr>
      <w:r w:rsidRPr="002F4519">
        <w:rPr>
          <w:color w:val="003F82"/>
          <w:sz w:val="44"/>
          <w:szCs w:val="44"/>
        </w:rPr>
        <w:lastRenderedPageBreak/>
        <w:t>The Council’s mission is to foster</w:t>
      </w:r>
      <w:r w:rsidRPr="002F4519">
        <w:rPr>
          <w:color w:val="003F82"/>
          <w:sz w:val="44"/>
          <w:szCs w:val="44"/>
        </w:rPr>
        <w:br/>
        <w:t xml:space="preserve">efficient and economic growth for </w:t>
      </w:r>
      <w:r w:rsidRPr="002F4519">
        <w:rPr>
          <w:color w:val="003F82"/>
          <w:sz w:val="44"/>
          <w:szCs w:val="44"/>
        </w:rPr>
        <w:br/>
        <w:t>a</w:t>
      </w:r>
      <w:r>
        <w:rPr>
          <w:color w:val="003F82"/>
          <w:sz w:val="44"/>
          <w:szCs w:val="44"/>
        </w:rPr>
        <w:t xml:space="preserve"> prosperous metropolitan </w:t>
      </w:r>
      <w:proofErr w:type="gramStart"/>
      <w:r>
        <w:rPr>
          <w:color w:val="003F82"/>
          <w:sz w:val="44"/>
          <w:szCs w:val="44"/>
        </w:rPr>
        <w:t>region</w:t>
      </w:r>
      <w:proofErr w:type="gramEnd"/>
    </w:p>
    <w:p w14:paraId="239C5914" w14:textId="0DFBCADD" w:rsidR="0098231D" w:rsidRDefault="0098231D" w:rsidP="00FA2275">
      <w:r>
        <w:rPr>
          <w:noProof/>
        </w:rPr>
        <mc:AlternateContent>
          <mc:Choice Requires="wps">
            <w:drawing>
              <wp:anchor distT="0" distB="0" distL="114300" distR="114300" simplePos="0" relativeHeight="251672576" behindDoc="0" locked="0" layoutInCell="1" allowOverlap="1" wp14:anchorId="4841A827" wp14:editId="19DCBF68">
                <wp:simplePos x="0" y="0"/>
                <wp:positionH relativeFrom="column">
                  <wp:posOffset>-635</wp:posOffset>
                </wp:positionH>
                <wp:positionV relativeFrom="paragraph">
                  <wp:posOffset>148802</wp:posOffset>
                </wp:positionV>
                <wp:extent cx="6400800" cy="25400"/>
                <wp:effectExtent l="0" t="0" r="25400" b="25400"/>
                <wp:wrapNone/>
                <wp:docPr id="8" name="Straight Connector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00800" cy="25400"/>
                        </a:xfrm>
                        <a:prstGeom prst="line">
                          <a:avLst/>
                        </a:prstGeom>
                        <a:ln w="6350" cmpd="sng">
                          <a:solidFill>
                            <a:srgbClr val="50515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EF09D" id="Straight Connector 8" o:spid="_x0000_s1026" alt="&quot;&quot;"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1.7pt" to="503.95pt,1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" strokecolor="#505150" strokeweight=".5pt">
                <v:stroke joinstyle="miter"/>
              </v:line>
            </w:pict>
          </mc:Fallback>
        </mc:AlternateContent>
      </w:r>
      <w:r>
        <w:t xml:space="preserve"> </w:t>
      </w:r>
    </w:p>
    <w:p w14:paraId="4012098A" w14:textId="0508E483" w:rsidR="00DC3578" w:rsidRPr="00FA2275" w:rsidRDefault="00DC3578" w:rsidP="00FA2275">
      <w:pPr>
        <w:rPr>
          <w:b/>
          <w:bCs/>
          <w:color w:val="005DAA" w:themeColor="accent1"/>
        </w:rPr>
      </w:pPr>
      <w:r w:rsidRPr="00FA2275">
        <w:rPr>
          <w:b/>
          <w:bCs/>
          <w:color w:val="005DAA" w:themeColor="accent1"/>
        </w:rPr>
        <w:t>Metropolitan Council Members</w:t>
      </w:r>
      <w:r w:rsidRPr="00FA2275">
        <w:rPr>
          <w:b/>
          <w:bCs/>
        </w:rPr>
        <w:br/>
      </w:r>
    </w:p>
    <w:p w14:paraId="0F04D298" w14:textId="77777777" w:rsidR="00DC3578" w:rsidRDefault="00DC3578" w:rsidP="00DC3578">
      <w:pPr>
        <w:sectPr w:rsidR="00DC3578" w:rsidSect="00463838">
          <w:footerReference w:type="default" r:id="rId14"/>
          <w:pgSz w:w="12240" w:h="15840"/>
          <w:pgMar w:top="1440" w:right="1080" w:bottom="873" w:left="1080" w:header="0" w:footer="576" w:gutter="0"/>
          <w:pgNumType w:start="1" w:chapStyle="1" w:chapSep="enDash"/>
          <w:cols w:space="720"/>
          <w:titlePg/>
          <w:docGrid w:linePitch="360"/>
        </w:sectPr>
      </w:pPr>
    </w:p>
    <w:p w14:paraId="470FD46E" w14:textId="77777777" w:rsidR="00DC3578" w:rsidRPr="00E94146" w:rsidRDefault="00A44226" w:rsidP="00E94146">
      <w:pPr>
        <w:rPr>
          <w:color w:val="003F82"/>
        </w:rPr>
        <w:sectPr w:rsidR="00DC3578" w:rsidRPr="00E94146" w:rsidSect="00463838">
          <w:type w:val="continuous"/>
          <w:pgSz w:w="12240" w:h="15840"/>
          <w:pgMar w:top="1440" w:right="1080" w:bottom="810" w:left="1080" w:header="576" w:footer="576" w:gutter="0"/>
          <w:pgNumType w:start="1" w:chapStyle="1" w:chapSep="enDash"/>
          <w:cols w:num="2" w:space="720"/>
          <w:titlePg/>
          <w:docGrid w:linePitch="360"/>
        </w:sectPr>
      </w:pPr>
      <w:r>
        <w:rPr>
          <w:color w:val="003F82"/>
        </w:rPr>
        <w:t xml:space="preserve">Charlie </w:t>
      </w:r>
      <w:proofErr w:type="spellStart"/>
      <w:r>
        <w:rPr>
          <w:color w:val="003F82"/>
        </w:rPr>
        <w:t>Zelle</w:t>
      </w:r>
      <w:proofErr w:type="spellEnd"/>
      <w:r w:rsidR="00DC3578" w:rsidRPr="00E94146">
        <w:rPr>
          <w:color w:val="003F82"/>
        </w:rPr>
        <w:tab/>
      </w:r>
      <w:r w:rsidR="00DC3578" w:rsidRPr="00E94146">
        <w:rPr>
          <w:color w:val="003F82"/>
        </w:rPr>
        <w:tab/>
      </w:r>
      <w:r w:rsidR="00DC3578" w:rsidRPr="00E94146">
        <w:rPr>
          <w:color w:val="003F82"/>
        </w:rPr>
        <w:tab/>
        <w:t>Chair</w:t>
      </w:r>
      <w:r w:rsidR="00E94146">
        <w:rPr>
          <w:color w:val="003F82"/>
        </w:rPr>
        <w:br/>
      </w:r>
      <w:r>
        <w:rPr>
          <w:color w:val="003F82"/>
        </w:rPr>
        <w:t>Judy Johnson</w:t>
      </w:r>
      <w:r>
        <w:rPr>
          <w:color w:val="003F82"/>
        </w:rPr>
        <w:tab/>
      </w:r>
      <w:r w:rsidR="00DC3578" w:rsidRPr="00E94146">
        <w:rPr>
          <w:color w:val="003F82"/>
        </w:rPr>
        <w:tab/>
      </w:r>
      <w:r w:rsidR="00DC3578" w:rsidRPr="00E94146">
        <w:rPr>
          <w:color w:val="003F82"/>
        </w:rPr>
        <w:tab/>
        <w:t>District 1</w:t>
      </w:r>
      <w:r w:rsidR="00E94146">
        <w:rPr>
          <w:color w:val="003F82"/>
        </w:rPr>
        <w:br/>
      </w:r>
      <w:r>
        <w:rPr>
          <w:color w:val="003F82"/>
        </w:rPr>
        <w:t xml:space="preserve">Reva </w:t>
      </w:r>
      <w:proofErr w:type="spellStart"/>
      <w:r>
        <w:rPr>
          <w:color w:val="003F82"/>
        </w:rPr>
        <w:t>Chamblis</w:t>
      </w:r>
      <w:proofErr w:type="spellEnd"/>
      <w:r w:rsidR="00DC3578" w:rsidRPr="00E94146">
        <w:rPr>
          <w:color w:val="003F82"/>
        </w:rPr>
        <w:tab/>
      </w:r>
      <w:r w:rsidR="00DC3578" w:rsidRPr="00E94146">
        <w:rPr>
          <w:color w:val="003F82"/>
        </w:rPr>
        <w:tab/>
        <w:t>District 2</w:t>
      </w:r>
      <w:r w:rsidR="00E94146">
        <w:rPr>
          <w:color w:val="003F82"/>
        </w:rPr>
        <w:br/>
      </w:r>
      <w:proofErr w:type="spellStart"/>
      <w:r w:rsidR="00742DD4">
        <w:rPr>
          <w:color w:val="003F82"/>
        </w:rPr>
        <w:t>Tyronne</w:t>
      </w:r>
      <w:proofErr w:type="spellEnd"/>
      <w:r w:rsidR="00742DD4">
        <w:rPr>
          <w:color w:val="003F82"/>
        </w:rPr>
        <w:t xml:space="preserve"> Carter</w:t>
      </w:r>
      <w:r w:rsidR="00DC3578" w:rsidRPr="00E94146">
        <w:rPr>
          <w:color w:val="003F82"/>
        </w:rPr>
        <w:tab/>
      </w:r>
      <w:r w:rsidR="00DC3578" w:rsidRPr="00E94146">
        <w:rPr>
          <w:color w:val="003F82"/>
        </w:rPr>
        <w:tab/>
        <w:t>District 3</w:t>
      </w:r>
      <w:r w:rsidR="00E94146">
        <w:rPr>
          <w:color w:val="003F82"/>
        </w:rPr>
        <w:br/>
      </w:r>
      <w:r w:rsidR="005162BB">
        <w:rPr>
          <w:color w:val="003F82"/>
        </w:rPr>
        <w:t>Deb Barber</w:t>
      </w:r>
      <w:r w:rsidR="005162BB">
        <w:rPr>
          <w:color w:val="003F82"/>
        </w:rPr>
        <w:tab/>
      </w:r>
      <w:r w:rsidR="00DC3578" w:rsidRPr="00E94146">
        <w:rPr>
          <w:color w:val="003F82"/>
        </w:rPr>
        <w:tab/>
      </w:r>
      <w:r w:rsidR="00DC3578" w:rsidRPr="00E94146">
        <w:rPr>
          <w:color w:val="003F82"/>
        </w:rPr>
        <w:tab/>
        <w:t>District 4</w:t>
      </w:r>
      <w:r w:rsidR="00E94146">
        <w:rPr>
          <w:color w:val="003F82"/>
        </w:rPr>
        <w:br/>
      </w:r>
      <w:proofErr w:type="spellStart"/>
      <w:r w:rsidR="00742DD4">
        <w:rPr>
          <w:color w:val="003F82"/>
        </w:rPr>
        <w:t>Anjuli</w:t>
      </w:r>
      <w:proofErr w:type="spellEnd"/>
      <w:r w:rsidR="00742DD4">
        <w:rPr>
          <w:color w:val="003F82"/>
        </w:rPr>
        <w:t xml:space="preserve"> Cameron</w:t>
      </w:r>
      <w:r w:rsidR="00DC3578" w:rsidRPr="00E94146">
        <w:rPr>
          <w:color w:val="003F82"/>
        </w:rPr>
        <w:tab/>
      </w:r>
      <w:r w:rsidR="00DC3578" w:rsidRPr="00E94146">
        <w:rPr>
          <w:color w:val="003F82"/>
        </w:rPr>
        <w:tab/>
        <w:t>District 5</w:t>
      </w:r>
      <w:r w:rsidR="00E94146">
        <w:rPr>
          <w:color w:val="003F82"/>
        </w:rPr>
        <w:br/>
      </w:r>
      <w:r w:rsidR="00BB0707" w:rsidRPr="00BB0707">
        <w:rPr>
          <w:color w:val="003F82"/>
        </w:rPr>
        <w:t>John Pacheco Jr.</w:t>
      </w:r>
      <w:r w:rsidR="00DC3578" w:rsidRPr="00E94146">
        <w:rPr>
          <w:color w:val="003F82"/>
        </w:rPr>
        <w:tab/>
      </w:r>
      <w:r w:rsidR="00BB0707">
        <w:rPr>
          <w:color w:val="003F82"/>
        </w:rPr>
        <w:tab/>
      </w:r>
      <w:r w:rsidR="00DC3578" w:rsidRPr="00E94146">
        <w:rPr>
          <w:color w:val="003F82"/>
        </w:rPr>
        <w:t>District 6</w:t>
      </w:r>
      <w:r w:rsidR="00E94146">
        <w:rPr>
          <w:color w:val="003F82"/>
        </w:rPr>
        <w:br/>
      </w:r>
      <w:r w:rsidR="005162BB">
        <w:rPr>
          <w:color w:val="003F82"/>
        </w:rPr>
        <w:t xml:space="preserve">Robert </w:t>
      </w:r>
      <w:proofErr w:type="spellStart"/>
      <w:r w:rsidR="005162BB">
        <w:rPr>
          <w:color w:val="003F82"/>
        </w:rPr>
        <w:t>Lilligren</w:t>
      </w:r>
      <w:proofErr w:type="spellEnd"/>
      <w:r w:rsidR="005162BB">
        <w:rPr>
          <w:color w:val="003F82"/>
        </w:rPr>
        <w:tab/>
      </w:r>
      <w:r w:rsidR="00DC3578" w:rsidRPr="00E94146">
        <w:rPr>
          <w:color w:val="003F82"/>
        </w:rPr>
        <w:tab/>
        <w:t>District 7</w:t>
      </w:r>
      <w:r w:rsidR="00E94146">
        <w:rPr>
          <w:color w:val="003F82"/>
        </w:rPr>
        <w:br/>
      </w:r>
      <w:r w:rsidR="00742DD4">
        <w:rPr>
          <w:color w:val="003F82"/>
        </w:rPr>
        <w:t>Yassin Osman</w:t>
      </w:r>
      <w:r w:rsidR="00742DD4">
        <w:rPr>
          <w:color w:val="003F82"/>
        </w:rPr>
        <w:tab/>
      </w:r>
      <w:r w:rsidR="00DC3578" w:rsidRPr="00E94146">
        <w:rPr>
          <w:color w:val="003F82"/>
        </w:rPr>
        <w:tab/>
      </w:r>
      <w:r w:rsidR="00DC3578" w:rsidRPr="00E94146">
        <w:rPr>
          <w:color w:val="003F82"/>
        </w:rPr>
        <w:tab/>
        <w:t>District 8</w:t>
      </w:r>
      <w:r w:rsidR="00E94146">
        <w:rPr>
          <w:color w:val="003F82"/>
        </w:rPr>
        <w:br/>
      </w:r>
      <w:r w:rsidR="00742DD4">
        <w:rPr>
          <w:color w:val="003F82"/>
        </w:rPr>
        <w:t>Diego Morales</w:t>
      </w:r>
      <w:r w:rsidR="00742DD4">
        <w:rPr>
          <w:color w:val="003F82"/>
        </w:rPr>
        <w:tab/>
      </w:r>
      <w:r w:rsidR="00DC3578" w:rsidRPr="00E94146">
        <w:rPr>
          <w:color w:val="003F82"/>
        </w:rPr>
        <w:tab/>
      </w:r>
      <w:r w:rsidR="00DC3578" w:rsidRPr="00E94146">
        <w:rPr>
          <w:color w:val="003F82"/>
        </w:rPr>
        <w:tab/>
        <w:t>District 9</w:t>
      </w:r>
      <w:r w:rsidR="00E94146">
        <w:rPr>
          <w:color w:val="003F82"/>
        </w:rPr>
        <w:br/>
      </w:r>
      <w:r w:rsidR="005162BB">
        <w:rPr>
          <w:color w:val="003F82"/>
        </w:rPr>
        <w:t>Peter Lindstrom</w:t>
      </w:r>
      <w:r w:rsidR="00DC3578" w:rsidRPr="00E94146">
        <w:rPr>
          <w:color w:val="003F82"/>
        </w:rPr>
        <w:tab/>
      </w:r>
      <w:r w:rsidR="00DC3578" w:rsidRPr="00E94146">
        <w:rPr>
          <w:color w:val="003F82"/>
        </w:rPr>
        <w:tab/>
        <w:t>District 10</w:t>
      </w:r>
      <w:r w:rsidR="00E94146">
        <w:rPr>
          <w:color w:val="003F82"/>
        </w:rPr>
        <w:br/>
      </w:r>
      <w:r w:rsidR="005162BB">
        <w:rPr>
          <w:color w:val="003F82"/>
        </w:rPr>
        <w:t>Susan Vento</w:t>
      </w:r>
      <w:r w:rsidR="005162BB">
        <w:rPr>
          <w:color w:val="003F82"/>
        </w:rPr>
        <w:tab/>
      </w:r>
      <w:r w:rsidR="00DC3578" w:rsidRPr="00E94146">
        <w:rPr>
          <w:color w:val="003F82"/>
        </w:rPr>
        <w:tab/>
      </w:r>
      <w:r w:rsidR="00DC3578" w:rsidRPr="00E94146">
        <w:rPr>
          <w:color w:val="003F82"/>
        </w:rPr>
        <w:tab/>
        <w:t>District 11</w:t>
      </w:r>
      <w:r w:rsidR="00E94146">
        <w:rPr>
          <w:color w:val="003F82"/>
        </w:rPr>
        <w:br/>
      </w:r>
      <w:r w:rsidR="00742DD4">
        <w:rPr>
          <w:color w:val="003F82"/>
        </w:rPr>
        <w:t>Gail Cederberg</w:t>
      </w:r>
      <w:r w:rsidR="00742DD4">
        <w:rPr>
          <w:color w:val="003F82"/>
        </w:rPr>
        <w:tab/>
      </w:r>
      <w:r w:rsidR="00DC3578" w:rsidRPr="00E94146">
        <w:rPr>
          <w:color w:val="003F82"/>
        </w:rPr>
        <w:tab/>
        <w:t>District 12</w:t>
      </w:r>
      <w:r w:rsidR="00E94146">
        <w:rPr>
          <w:color w:val="003F82"/>
        </w:rPr>
        <w:br/>
      </w:r>
      <w:r w:rsidR="005162BB">
        <w:rPr>
          <w:color w:val="003F82"/>
        </w:rPr>
        <w:t>Chai Lee</w:t>
      </w:r>
      <w:r w:rsidR="005162BB">
        <w:rPr>
          <w:color w:val="003F82"/>
        </w:rPr>
        <w:tab/>
      </w:r>
      <w:r w:rsidR="00DC3578" w:rsidRPr="00E94146">
        <w:rPr>
          <w:color w:val="003F82"/>
        </w:rPr>
        <w:tab/>
      </w:r>
      <w:r w:rsidR="00DC3578" w:rsidRPr="00E94146">
        <w:rPr>
          <w:color w:val="003F82"/>
        </w:rPr>
        <w:tab/>
        <w:t>District 13</w:t>
      </w:r>
      <w:r w:rsidR="00E94146">
        <w:rPr>
          <w:color w:val="003F82"/>
        </w:rPr>
        <w:br/>
      </w:r>
      <w:r w:rsidR="00742DD4">
        <w:rPr>
          <w:color w:val="003F82"/>
        </w:rPr>
        <w:t>Toni Carter</w:t>
      </w:r>
      <w:r w:rsidR="00742DD4">
        <w:rPr>
          <w:color w:val="003F82"/>
        </w:rPr>
        <w:tab/>
      </w:r>
      <w:r w:rsidR="00DC3578" w:rsidRPr="00E94146">
        <w:rPr>
          <w:color w:val="003F82"/>
        </w:rPr>
        <w:tab/>
      </w:r>
      <w:r w:rsidR="00DC3578" w:rsidRPr="00E94146">
        <w:rPr>
          <w:color w:val="003F82"/>
        </w:rPr>
        <w:tab/>
        <w:t>District 14</w:t>
      </w:r>
      <w:r w:rsidR="00E94146">
        <w:rPr>
          <w:color w:val="003F82"/>
        </w:rPr>
        <w:br/>
      </w:r>
      <w:r w:rsidR="00742DD4">
        <w:rPr>
          <w:color w:val="003F82"/>
        </w:rPr>
        <w:t xml:space="preserve">Tenzin </w:t>
      </w:r>
      <w:proofErr w:type="spellStart"/>
      <w:r w:rsidR="00742DD4">
        <w:rPr>
          <w:color w:val="003F82"/>
        </w:rPr>
        <w:t>Dolkar</w:t>
      </w:r>
      <w:proofErr w:type="spellEnd"/>
      <w:r w:rsidR="00742DD4">
        <w:rPr>
          <w:color w:val="003F82"/>
        </w:rPr>
        <w:tab/>
      </w:r>
      <w:r w:rsidR="00DC3578" w:rsidRPr="00E94146">
        <w:rPr>
          <w:color w:val="003F82"/>
        </w:rPr>
        <w:tab/>
      </w:r>
      <w:r w:rsidR="00DC3578" w:rsidRPr="00E94146">
        <w:rPr>
          <w:color w:val="003F82"/>
        </w:rPr>
        <w:tab/>
        <w:t>District 15</w:t>
      </w:r>
      <w:r w:rsidR="00E94146">
        <w:rPr>
          <w:color w:val="003F82"/>
        </w:rPr>
        <w:br/>
      </w:r>
      <w:r w:rsidR="00DC3578" w:rsidRPr="00E94146">
        <w:rPr>
          <w:color w:val="003F82"/>
        </w:rPr>
        <w:t>Wendy Wulff</w:t>
      </w:r>
      <w:r w:rsidR="00DC3578" w:rsidRPr="00E94146">
        <w:rPr>
          <w:color w:val="003F82"/>
        </w:rPr>
        <w:tab/>
      </w:r>
      <w:r w:rsidR="00DC3578" w:rsidRPr="00E94146">
        <w:rPr>
          <w:color w:val="003F82"/>
        </w:rPr>
        <w:tab/>
      </w:r>
      <w:r w:rsidR="00DC3578" w:rsidRPr="00E94146">
        <w:rPr>
          <w:color w:val="003F82"/>
        </w:rPr>
        <w:tab/>
      </w:r>
      <w:r w:rsidR="006676B1">
        <w:rPr>
          <w:color w:val="003F82"/>
        </w:rPr>
        <w:t>District 16</w:t>
      </w:r>
    </w:p>
    <w:p w14:paraId="4555572D" w14:textId="77777777" w:rsidR="0098231D" w:rsidRDefault="0098231D" w:rsidP="00DC3578">
      <w:pPr>
        <w:sectPr w:rsidR="0098231D" w:rsidSect="00DC3578">
          <w:type w:val="continuous"/>
          <w:pgSz w:w="12240" w:h="15840"/>
          <w:pgMar w:top="1440" w:right="1080" w:bottom="1440" w:left="1080" w:header="576" w:footer="576" w:gutter="0"/>
          <w:pgNumType w:start="1" w:chapStyle="1" w:chapSep="enDash"/>
          <w:cols w:space="720"/>
          <w:titlePg/>
          <w:docGrid w:linePitch="360"/>
        </w:sectPr>
      </w:pPr>
      <w:r>
        <w:rPr>
          <w:noProof/>
        </w:rPr>
        <mc:AlternateContent>
          <mc:Choice Requires="wps">
            <w:drawing>
              <wp:anchor distT="0" distB="0" distL="114300" distR="114300" simplePos="0" relativeHeight="251670528" behindDoc="0" locked="0" layoutInCell="1" allowOverlap="1" wp14:anchorId="44A7A716" wp14:editId="6EC1DA92">
                <wp:simplePos x="0" y="0"/>
                <wp:positionH relativeFrom="column">
                  <wp:posOffset>-79835</wp:posOffset>
                </wp:positionH>
                <wp:positionV relativeFrom="paragraph">
                  <wp:posOffset>125226</wp:posOffset>
                </wp:positionV>
                <wp:extent cx="6401223" cy="25612"/>
                <wp:effectExtent l="0" t="0" r="25400" b="25400"/>
                <wp:wrapNone/>
                <wp:docPr id="5" name="Straight Connector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401223" cy="25612"/>
                        </a:xfrm>
                        <a:prstGeom prst="line">
                          <a:avLst/>
                        </a:prstGeom>
                        <a:ln w="6350" cmpd="sng">
                          <a:solidFill>
                            <a:srgbClr val="50515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2D045" id="Straight Connector 5" o:spid="_x0000_s1026" alt="&quot;&quot;"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9.85pt" to="497.75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" strokecolor="#505150" strokeweight=".5pt">
                <v:stroke joinstyle="miter"/>
              </v:line>
            </w:pict>
          </mc:Fallback>
        </mc:AlternateContent>
      </w:r>
    </w:p>
    <w:p w14:paraId="75FE43AB" w14:textId="77777777" w:rsidR="0098231D" w:rsidRPr="0098231D" w:rsidRDefault="00E222EB" w:rsidP="00E222EB">
      <w:pPr>
        <w:spacing w:before="120"/>
        <w:rPr>
          <w:color w:val="003F82"/>
        </w:rPr>
      </w:pPr>
      <w:r w:rsidRPr="006676B1">
        <w:rPr>
          <w:i/>
          <w:noProof/>
          <w:color w:val="003F82"/>
        </w:rPr>
        <w:drawing>
          <wp:anchor distT="0" distB="0" distL="114300" distR="114300" simplePos="0" relativeHeight="251694080" behindDoc="1" locked="0" layoutInCell="1" allowOverlap="1" wp14:anchorId="1DEAFC3E" wp14:editId="5ADB8AE6">
            <wp:simplePos x="0" y="0"/>
            <wp:positionH relativeFrom="column">
              <wp:posOffset>-6350</wp:posOffset>
            </wp:positionH>
            <wp:positionV relativeFrom="paragraph">
              <wp:posOffset>37028</wp:posOffset>
            </wp:positionV>
            <wp:extent cx="2120900" cy="2221865"/>
            <wp:effectExtent l="0" t="0" r="0" b="635"/>
            <wp:wrapTight wrapText="bothSides">
              <wp:wrapPolygon edited="0">
                <wp:start x="0" y="0"/>
                <wp:lineTo x="0" y="21483"/>
                <wp:lineTo x="21471" y="21483"/>
                <wp:lineTo x="21471" y="0"/>
                <wp:lineTo x="0" y="0"/>
              </wp:wrapPolygon>
            </wp:wrapTight>
            <wp:docPr id="2" name="Picture 2" descr="Seven County ma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ven County map">
                      <a:extLst>
                        <a:ext uri="{C183D7F6-B498-43B3-948B-1728B52AA6E4}">
                          <adec:decorative xmlns:adec="http://schemas.microsoft.com/office/drawing/2017/decorative" val="0"/>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20" t="9630" r="10540" b="1110"/>
                    <a:stretch/>
                  </pic:blipFill>
                  <pic:spPr bwMode="auto">
                    <a:xfrm>
                      <a:off x="0" y="0"/>
                      <a:ext cx="2120900" cy="22218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C3578">
        <w:t xml:space="preserve">The Metropolitan Council is the regional planning organization </w:t>
      </w:r>
      <w:r w:rsidR="00221442">
        <w:br/>
      </w:r>
      <w:r w:rsidR="00DC3578">
        <w:t xml:space="preserve">for the seven-county Twin Cities area. The Council operates the regional bus and rail system, </w:t>
      </w:r>
      <w:proofErr w:type="gramStart"/>
      <w:r w:rsidR="00DC3578">
        <w:t>collects</w:t>
      </w:r>
      <w:proofErr w:type="gramEnd"/>
      <w:r w:rsidR="00DC3578">
        <w:t xml:space="preserve"> and treats wastewater, coordinates regional water resources, plans and helps fund regional parks, and administers federal funds that provide housing opportunities for low- and moderate-income individuals and families. The 17-member Council board is appointed by and serves </w:t>
      </w:r>
      <w:r w:rsidR="00E94146">
        <w:t>at the pleasure of the governo</w:t>
      </w:r>
      <w:r w:rsidR="00AC03F2">
        <w:t>r</w:t>
      </w:r>
      <w:r w:rsidR="00E94146">
        <w:t>.</w:t>
      </w:r>
    </w:p>
    <w:p w14:paraId="3676EDA9" w14:textId="77777777" w:rsidR="008F0351" w:rsidRPr="0098231D" w:rsidRDefault="00DC3578" w:rsidP="008774BC">
      <w:pPr>
        <w:pStyle w:val="Footer"/>
      </w:pPr>
      <w:r w:rsidRPr="0098231D">
        <w:rPr>
          <w:color w:val="003F82"/>
        </w:rPr>
        <w:t>On request, this publication will be made available in alternative format</w:t>
      </w:r>
      <w:r w:rsidR="006676B1" w:rsidRPr="0098231D">
        <w:rPr>
          <w:color w:val="003F82"/>
        </w:rPr>
        <w:t xml:space="preserve">s to people with disabilities. </w:t>
      </w:r>
      <w:r w:rsidRPr="0098231D">
        <w:rPr>
          <w:color w:val="003F82"/>
        </w:rPr>
        <w:t>Call Metropolitan Council information at 651-602-1140 or TTY 651-291-0904.</w:t>
      </w:r>
      <w:r w:rsidR="008F0351" w:rsidRPr="0098231D">
        <w:t xml:space="preserve"> </w:t>
      </w:r>
    </w:p>
    <w:p w14:paraId="0B882DA9" w14:textId="77777777" w:rsidR="008774BC" w:rsidRDefault="008774BC">
      <w:pPr>
        <w:spacing w:after="0"/>
        <w:sectPr w:rsidR="008774BC" w:rsidSect="008774BC">
          <w:type w:val="continuous"/>
          <w:pgSz w:w="12240" w:h="15840"/>
          <w:pgMar w:top="1440" w:right="1080" w:bottom="1440" w:left="1080" w:header="0" w:footer="576" w:gutter="0"/>
          <w:pgNumType w:chapStyle="1" w:chapSep="enDash"/>
          <w:cols w:space="720"/>
          <w:titlePg/>
          <w:docGrid w:linePitch="360"/>
        </w:sectPr>
      </w:pPr>
    </w:p>
    <w:p w14:paraId="024C67E4" w14:textId="77777777" w:rsidR="008774BC" w:rsidRDefault="008774BC" w:rsidP="00E222EB">
      <w:pPr>
        <w:spacing w:after="0"/>
        <w:sectPr w:rsidR="008774BC" w:rsidSect="008774BC">
          <w:type w:val="continuous"/>
          <w:pgSz w:w="12240" w:h="15840"/>
          <w:pgMar w:top="1440" w:right="1080" w:bottom="1440" w:left="1080" w:header="0" w:footer="576" w:gutter="0"/>
          <w:pgNumType w:chapStyle="1" w:chapSep="enDash"/>
          <w:cols w:space="720"/>
          <w:titlePg/>
          <w:docGrid w:linePitch="360"/>
        </w:sectPr>
      </w:pPr>
    </w:p>
    <w:p w14:paraId="483A51D8" w14:textId="77777777" w:rsidR="00E222EB" w:rsidRDefault="00E222EB">
      <w:pPr>
        <w:spacing w:after="0"/>
      </w:pPr>
      <w:r>
        <w:br w:type="page"/>
      </w:r>
    </w:p>
    <w:p w14:paraId="75B6A759" w14:textId="5760AA10" w:rsidR="00FA2275" w:rsidRPr="00FA2275" w:rsidRDefault="00FA2275" w:rsidP="00FA2275">
      <w:pPr>
        <w:rPr>
          <w:b/>
          <w:bCs/>
          <w:color w:val="005DAA" w:themeColor="accent1"/>
          <w:sz w:val="32"/>
          <w:szCs w:val="32"/>
        </w:rPr>
      </w:pPr>
      <w:r w:rsidRPr="00FA2275">
        <w:rPr>
          <w:b/>
          <w:bCs/>
          <w:color w:val="005DAA" w:themeColor="accent1"/>
          <w:sz w:val="32"/>
          <w:szCs w:val="32"/>
        </w:rPr>
        <w:lastRenderedPageBreak/>
        <w:t>Table of Contents</w:t>
      </w:r>
    </w:p>
    <w:bookmarkStart w:id="0" w:name="_Toc505083331"/>
    <w:bookmarkStart w:id="1" w:name="_Toc505161451"/>
    <w:p w14:paraId="0621C0D8" w14:textId="56CCB869" w:rsidR="00FA2275" w:rsidRDefault="00173571">
      <w:pPr>
        <w:pStyle w:val="TOC1"/>
        <w:tabs>
          <w:tab w:val="right" w:leader="dot" w:pos="1007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31773359" w:history="1">
        <w:r w:rsidR="00FA2275" w:rsidRPr="008641BE">
          <w:rPr>
            <w:rStyle w:val="Hyperlink"/>
            <w:noProof/>
          </w:rPr>
          <w:t>Climate Vulnerability Assessment - Introduction</w:t>
        </w:r>
        <w:r w:rsidR="00FA2275">
          <w:rPr>
            <w:noProof/>
            <w:webHidden/>
          </w:rPr>
          <w:tab/>
        </w:r>
        <w:r w:rsidR="00FA2275">
          <w:rPr>
            <w:noProof/>
            <w:webHidden/>
          </w:rPr>
          <w:fldChar w:fldCharType="begin"/>
        </w:r>
        <w:r w:rsidR="00FA2275">
          <w:rPr>
            <w:noProof/>
            <w:webHidden/>
          </w:rPr>
          <w:instrText xml:space="preserve"> PAGEREF _Toc131773359 \h </w:instrText>
        </w:r>
        <w:r w:rsidR="00FA2275">
          <w:rPr>
            <w:noProof/>
            <w:webHidden/>
          </w:rPr>
        </w:r>
        <w:r w:rsidR="00FA2275">
          <w:rPr>
            <w:noProof/>
            <w:webHidden/>
          </w:rPr>
          <w:fldChar w:fldCharType="separate"/>
        </w:r>
        <w:r w:rsidR="00FA2275">
          <w:rPr>
            <w:noProof/>
            <w:webHidden/>
          </w:rPr>
          <w:t>2</w:t>
        </w:r>
        <w:r w:rsidR="00FA2275">
          <w:rPr>
            <w:noProof/>
            <w:webHidden/>
          </w:rPr>
          <w:fldChar w:fldCharType="end"/>
        </w:r>
      </w:hyperlink>
    </w:p>
    <w:p w14:paraId="57EFE487" w14:textId="7BC1ACB1"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60" w:history="1">
        <w:r w:rsidRPr="008641BE">
          <w:rPr>
            <w:rStyle w:val="Hyperlink"/>
            <w:noProof/>
          </w:rPr>
          <w:t>Climate Change in Minnesota</w:t>
        </w:r>
        <w:r>
          <w:rPr>
            <w:noProof/>
            <w:webHidden/>
          </w:rPr>
          <w:tab/>
        </w:r>
        <w:r>
          <w:rPr>
            <w:noProof/>
            <w:webHidden/>
          </w:rPr>
          <w:fldChar w:fldCharType="begin"/>
        </w:r>
        <w:r>
          <w:rPr>
            <w:noProof/>
            <w:webHidden/>
          </w:rPr>
          <w:instrText xml:space="preserve"> PAGEREF _Toc131773360 \h </w:instrText>
        </w:r>
        <w:r>
          <w:rPr>
            <w:noProof/>
            <w:webHidden/>
          </w:rPr>
        </w:r>
        <w:r>
          <w:rPr>
            <w:noProof/>
            <w:webHidden/>
          </w:rPr>
          <w:fldChar w:fldCharType="separate"/>
        </w:r>
        <w:r>
          <w:rPr>
            <w:noProof/>
            <w:webHidden/>
          </w:rPr>
          <w:t>2</w:t>
        </w:r>
        <w:r>
          <w:rPr>
            <w:noProof/>
            <w:webHidden/>
          </w:rPr>
          <w:fldChar w:fldCharType="end"/>
        </w:r>
      </w:hyperlink>
    </w:p>
    <w:p w14:paraId="291EE284" w14:textId="0D3A90C0" w:rsidR="00FA2275" w:rsidRDefault="00FA2275">
      <w:pPr>
        <w:pStyle w:val="TOC1"/>
        <w:tabs>
          <w:tab w:val="right" w:leader="dot" w:pos="10070"/>
        </w:tabs>
        <w:rPr>
          <w:rFonts w:asciiTheme="minorHAnsi" w:eastAsiaTheme="minorEastAsia" w:hAnsiTheme="minorHAnsi" w:cstheme="minorBidi"/>
          <w:noProof/>
          <w:color w:val="auto"/>
          <w:sz w:val="24"/>
          <w:szCs w:val="24"/>
        </w:rPr>
      </w:pPr>
      <w:hyperlink w:anchor="_Toc131773361" w:history="1">
        <w:r w:rsidRPr="008641BE">
          <w:rPr>
            <w:rStyle w:val="Hyperlink"/>
            <w:noProof/>
          </w:rPr>
          <w:t>Extreme Rainfall</w:t>
        </w:r>
        <w:r>
          <w:rPr>
            <w:noProof/>
            <w:webHidden/>
          </w:rPr>
          <w:tab/>
        </w:r>
        <w:r>
          <w:rPr>
            <w:noProof/>
            <w:webHidden/>
          </w:rPr>
          <w:fldChar w:fldCharType="begin"/>
        </w:r>
        <w:r>
          <w:rPr>
            <w:noProof/>
            <w:webHidden/>
          </w:rPr>
          <w:instrText xml:space="preserve"> PAGEREF _Toc131773361 \h </w:instrText>
        </w:r>
        <w:r>
          <w:rPr>
            <w:noProof/>
            <w:webHidden/>
          </w:rPr>
        </w:r>
        <w:r>
          <w:rPr>
            <w:noProof/>
            <w:webHidden/>
          </w:rPr>
          <w:fldChar w:fldCharType="separate"/>
        </w:r>
        <w:r>
          <w:rPr>
            <w:noProof/>
            <w:webHidden/>
          </w:rPr>
          <w:t>2</w:t>
        </w:r>
        <w:r>
          <w:rPr>
            <w:noProof/>
            <w:webHidden/>
          </w:rPr>
          <w:fldChar w:fldCharType="end"/>
        </w:r>
      </w:hyperlink>
    </w:p>
    <w:p w14:paraId="20E4A2C5" w14:textId="6B1DF6FA"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62" w:history="1">
        <w:r w:rsidRPr="008641BE">
          <w:rPr>
            <w:rStyle w:val="Hyperlink"/>
            <w:noProof/>
          </w:rPr>
          <w:t>Why Focus on Localized Flooding?</w:t>
        </w:r>
        <w:r>
          <w:rPr>
            <w:noProof/>
            <w:webHidden/>
          </w:rPr>
          <w:tab/>
        </w:r>
        <w:r>
          <w:rPr>
            <w:noProof/>
            <w:webHidden/>
          </w:rPr>
          <w:fldChar w:fldCharType="begin"/>
        </w:r>
        <w:r>
          <w:rPr>
            <w:noProof/>
            <w:webHidden/>
          </w:rPr>
          <w:instrText xml:space="preserve"> PAGEREF _Toc131773362 \h </w:instrText>
        </w:r>
        <w:r>
          <w:rPr>
            <w:noProof/>
            <w:webHidden/>
          </w:rPr>
        </w:r>
        <w:r>
          <w:rPr>
            <w:noProof/>
            <w:webHidden/>
          </w:rPr>
          <w:fldChar w:fldCharType="separate"/>
        </w:r>
        <w:r>
          <w:rPr>
            <w:noProof/>
            <w:webHidden/>
          </w:rPr>
          <w:t>3</w:t>
        </w:r>
        <w:r>
          <w:rPr>
            <w:noProof/>
            <w:webHidden/>
          </w:rPr>
          <w:fldChar w:fldCharType="end"/>
        </w:r>
      </w:hyperlink>
    </w:p>
    <w:p w14:paraId="7E45179C" w14:textId="1BA6576D" w:rsidR="00FA2275" w:rsidRDefault="00FA2275">
      <w:pPr>
        <w:pStyle w:val="TOC1"/>
        <w:tabs>
          <w:tab w:val="right" w:leader="dot" w:pos="10070"/>
        </w:tabs>
        <w:rPr>
          <w:rFonts w:asciiTheme="minorHAnsi" w:eastAsiaTheme="minorEastAsia" w:hAnsiTheme="minorHAnsi" w:cstheme="minorBidi"/>
          <w:noProof/>
          <w:color w:val="auto"/>
          <w:sz w:val="24"/>
          <w:szCs w:val="24"/>
        </w:rPr>
      </w:pPr>
      <w:hyperlink w:anchor="_Toc131773363" w:history="1">
        <w:r w:rsidRPr="008641BE">
          <w:rPr>
            <w:rStyle w:val="Hyperlink"/>
            <w:noProof/>
          </w:rPr>
          <w:t>Extreme Heat</w:t>
        </w:r>
        <w:r>
          <w:rPr>
            <w:noProof/>
            <w:webHidden/>
          </w:rPr>
          <w:tab/>
        </w:r>
        <w:r>
          <w:rPr>
            <w:noProof/>
            <w:webHidden/>
          </w:rPr>
          <w:fldChar w:fldCharType="begin"/>
        </w:r>
        <w:r>
          <w:rPr>
            <w:noProof/>
            <w:webHidden/>
          </w:rPr>
          <w:instrText xml:space="preserve"> PAGEREF _Toc131773363 \h </w:instrText>
        </w:r>
        <w:r>
          <w:rPr>
            <w:noProof/>
            <w:webHidden/>
          </w:rPr>
        </w:r>
        <w:r>
          <w:rPr>
            <w:noProof/>
            <w:webHidden/>
          </w:rPr>
          <w:fldChar w:fldCharType="separate"/>
        </w:r>
        <w:r>
          <w:rPr>
            <w:noProof/>
            <w:webHidden/>
          </w:rPr>
          <w:t>4</w:t>
        </w:r>
        <w:r>
          <w:rPr>
            <w:noProof/>
            <w:webHidden/>
          </w:rPr>
          <w:fldChar w:fldCharType="end"/>
        </w:r>
      </w:hyperlink>
    </w:p>
    <w:p w14:paraId="3BA7B6C8" w14:textId="2ADE0F6B"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64" w:history="1">
        <w:r w:rsidRPr="008641BE">
          <w:rPr>
            <w:rStyle w:val="Hyperlink"/>
            <w:noProof/>
          </w:rPr>
          <w:t>Why Focus on Extreme Heat?</w:t>
        </w:r>
        <w:r>
          <w:rPr>
            <w:noProof/>
            <w:webHidden/>
          </w:rPr>
          <w:tab/>
        </w:r>
        <w:r>
          <w:rPr>
            <w:noProof/>
            <w:webHidden/>
          </w:rPr>
          <w:fldChar w:fldCharType="begin"/>
        </w:r>
        <w:r>
          <w:rPr>
            <w:noProof/>
            <w:webHidden/>
          </w:rPr>
          <w:instrText xml:space="preserve"> PAGEREF _Toc131773364 \h </w:instrText>
        </w:r>
        <w:r>
          <w:rPr>
            <w:noProof/>
            <w:webHidden/>
          </w:rPr>
        </w:r>
        <w:r>
          <w:rPr>
            <w:noProof/>
            <w:webHidden/>
          </w:rPr>
          <w:fldChar w:fldCharType="separate"/>
        </w:r>
        <w:r>
          <w:rPr>
            <w:noProof/>
            <w:webHidden/>
          </w:rPr>
          <w:t>5</w:t>
        </w:r>
        <w:r>
          <w:rPr>
            <w:noProof/>
            <w:webHidden/>
          </w:rPr>
          <w:fldChar w:fldCharType="end"/>
        </w:r>
      </w:hyperlink>
    </w:p>
    <w:p w14:paraId="2C1BDAEB" w14:textId="328644C5" w:rsidR="00FA2275" w:rsidRDefault="00FA2275">
      <w:pPr>
        <w:pStyle w:val="TOC1"/>
        <w:tabs>
          <w:tab w:val="right" w:leader="dot" w:pos="10070"/>
        </w:tabs>
        <w:rPr>
          <w:rFonts w:asciiTheme="minorHAnsi" w:eastAsiaTheme="minorEastAsia" w:hAnsiTheme="minorHAnsi" w:cstheme="minorBidi"/>
          <w:noProof/>
          <w:color w:val="auto"/>
          <w:sz w:val="24"/>
          <w:szCs w:val="24"/>
        </w:rPr>
      </w:pPr>
      <w:hyperlink w:anchor="_Toc131773365" w:history="1">
        <w:r w:rsidRPr="008641BE">
          <w:rPr>
            <w:rStyle w:val="Hyperlink"/>
            <w:noProof/>
          </w:rPr>
          <w:t>Project Purpose</w:t>
        </w:r>
        <w:r>
          <w:rPr>
            <w:noProof/>
            <w:webHidden/>
          </w:rPr>
          <w:tab/>
        </w:r>
        <w:r>
          <w:rPr>
            <w:noProof/>
            <w:webHidden/>
          </w:rPr>
          <w:fldChar w:fldCharType="begin"/>
        </w:r>
        <w:r>
          <w:rPr>
            <w:noProof/>
            <w:webHidden/>
          </w:rPr>
          <w:instrText xml:space="preserve"> PAGEREF _Toc131773365 \h </w:instrText>
        </w:r>
        <w:r>
          <w:rPr>
            <w:noProof/>
            <w:webHidden/>
          </w:rPr>
        </w:r>
        <w:r>
          <w:rPr>
            <w:noProof/>
            <w:webHidden/>
          </w:rPr>
          <w:fldChar w:fldCharType="separate"/>
        </w:r>
        <w:r>
          <w:rPr>
            <w:noProof/>
            <w:webHidden/>
          </w:rPr>
          <w:t>6</w:t>
        </w:r>
        <w:r>
          <w:rPr>
            <w:noProof/>
            <w:webHidden/>
          </w:rPr>
          <w:fldChar w:fldCharType="end"/>
        </w:r>
      </w:hyperlink>
    </w:p>
    <w:p w14:paraId="43AA2F0E" w14:textId="2F098279"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66" w:history="1">
        <w:r w:rsidRPr="008641BE">
          <w:rPr>
            <w:rStyle w:val="Hyperlink"/>
            <w:noProof/>
          </w:rPr>
          <w:t>Thrive Outcomes</w:t>
        </w:r>
        <w:r>
          <w:rPr>
            <w:noProof/>
            <w:webHidden/>
          </w:rPr>
          <w:tab/>
        </w:r>
        <w:r>
          <w:rPr>
            <w:noProof/>
            <w:webHidden/>
          </w:rPr>
          <w:fldChar w:fldCharType="begin"/>
        </w:r>
        <w:r>
          <w:rPr>
            <w:noProof/>
            <w:webHidden/>
          </w:rPr>
          <w:instrText xml:space="preserve"> PAGEREF _Toc131773366 \h </w:instrText>
        </w:r>
        <w:r>
          <w:rPr>
            <w:noProof/>
            <w:webHidden/>
          </w:rPr>
        </w:r>
        <w:r>
          <w:rPr>
            <w:noProof/>
            <w:webHidden/>
          </w:rPr>
          <w:fldChar w:fldCharType="separate"/>
        </w:r>
        <w:r>
          <w:rPr>
            <w:noProof/>
            <w:webHidden/>
          </w:rPr>
          <w:t>6</w:t>
        </w:r>
        <w:r>
          <w:rPr>
            <w:noProof/>
            <w:webHidden/>
          </w:rPr>
          <w:fldChar w:fldCharType="end"/>
        </w:r>
      </w:hyperlink>
    </w:p>
    <w:p w14:paraId="72DC0313" w14:textId="33A755C4" w:rsidR="00FA2275" w:rsidRDefault="00FA2275">
      <w:pPr>
        <w:pStyle w:val="TOC3"/>
        <w:tabs>
          <w:tab w:val="right" w:leader="dot" w:pos="10070"/>
        </w:tabs>
        <w:rPr>
          <w:rFonts w:asciiTheme="minorHAnsi" w:eastAsiaTheme="minorEastAsia" w:hAnsiTheme="minorHAnsi" w:cstheme="minorBidi"/>
          <w:noProof/>
          <w:color w:val="auto"/>
          <w:sz w:val="24"/>
          <w:szCs w:val="24"/>
        </w:rPr>
      </w:pPr>
      <w:hyperlink w:anchor="_Toc131773367" w:history="1">
        <w:r w:rsidRPr="008641BE">
          <w:rPr>
            <w:rStyle w:val="Hyperlink"/>
            <w:noProof/>
          </w:rPr>
          <w:t>Building in Resilience Land Use Policy</w:t>
        </w:r>
        <w:r>
          <w:rPr>
            <w:noProof/>
            <w:webHidden/>
          </w:rPr>
          <w:tab/>
        </w:r>
        <w:r>
          <w:rPr>
            <w:noProof/>
            <w:webHidden/>
          </w:rPr>
          <w:fldChar w:fldCharType="begin"/>
        </w:r>
        <w:r>
          <w:rPr>
            <w:noProof/>
            <w:webHidden/>
          </w:rPr>
          <w:instrText xml:space="preserve"> PAGEREF _Toc131773367 \h </w:instrText>
        </w:r>
        <w:r>
          <w:rPr>
            <w:noProof/>
            <w:webHidden/>
          </w:rPr>
        </w:r>
        <w:r>
          <w:rPr>
            <w:noProof/>
            <w:webHidden/>
          </w:rPr>
          <w:fldChar w:fldCharType="separate"/>
        </w:r>
        <w:r>
          <w:rPr>
            <w:noProof/>
            <w:webHidden/>
          </w:rPr>
          <w:t>6</w:t>
        </w:r>
        <w:r>
          <w:rPr>
            <w:noProof/>
            <w:webHidden/>
          </w:rPr>
          <w:fldChar w:fldCharType="end"/>
        </w:r>
      </w:hyperlink>
    </w:p>
    <w:p w14:paraId="7D6EEBAE" w14:textId="56DC19EF"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68" w:history="1">
        <w:r w:rsidRPr="008641BE">
          <w:rPr>
            <w:rStyle w:val="Hyperlink"/>
            <w:noProof/>
          </w:rPr>
          <w:t>Technical Support</w:t>
        </w:r>
        <w:r>
          <w:rPr>
            <w:noProof/>
            <w:webHidden/>
          </w:rPr>
          <w:tab/>
        </w:r>
        <w:r>
          <w:rPr>
            <w:noProof/>
            <w:webHidden/>
          </w:rPr>
          <w:fldChar w:fldCharType="begin"/>
        </w:r>
        <w:r>
          <w:rPr>
            <w:noProof/>
            <w:webHidden/>
          </w:rPr>
          <w:instrText xml:space="preserve"> PAGEREF _Toc131773368 \h </w:instrText>
        </w:r>
        <w:r>
          <w:rPr>
            <w:noProof/>
            <w:webHidden/>
          </w:rPr>
        </w:r>
        <w:r>
          <w:rPr>
            <w:noProof/>
            <w:webHidden/>
          </w:rPr>
          <w:fldChar w:fldCharType="separate"/>
        </w:r>
        <w:r>
          <w:rPr>
            <w:noProof/>
            <w:webHidden/>
          </w:rPr>
          <w:t>7</w:t>
        </w:r>
        <w:r>
          <w:rPr>
            <w:noProof/>
            <w:webHidden/>
          </w:rPr>
          <w:fldChar w:fldCharType="end"/>
        </w:r>
      </w:hyperlink>
    </w:p>
    <w:p w14:paraId="2354751D" w14:textId="1DCB7781"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69" w:history="1">
        <w:r w:rsidRPr="008641BE">
          <w:rPr>
            <w:rStyle w:val="Hyperlink"/>
            <w:noProof/>
          </w:rPr>
          <w:t>Project Need</w:t>
        </w:r>
        <w:r>
          <w:rPr>
            <w:noProof/>
            <w:webHidden/>
          </w:rPr>
          <w:tab/>
        </w:r>
        <w:r>
          <w:rPr>
            <w:noProof/>
            <w:webHidden/>
          </w:rPr>
          <w:fldChar w:fldCharType="begin"/>
        </w:r>
        <w:r>
          <w:rPr>
            <w:noProof/>
            <w:webHidden/>
          </w:rPr>
          <w:instrText xml:space="preserve"> PAGEREF _Toc131773369 \h </w:instrText>
        </w:r>
        <w:r>
          <w:rPr>
            <w:noProof/>
            <w:webHidden/>
          </w:rPr>
        </w:r>
        <w:r>
          <w:rPr>
            <w:noProof/>
            <w:webHidden/>
          </w:rPr>
          <w:fldChar w:fldCharType="separate"/>
        </w:r>
        <w:r>
          <w:rPr>
            <w:noProof/>
            <w:webHidden/>
          </w:rPr>
          <w:t>7</w:t>
        </w:r>
        <w:r>
          <w:rPr>
            <w:noProof/>
            <w:webHidden/>
          </w:rPr>
          <w:fldChar w:fldCharType="end"/>
        </w:r>
      </w:hyperlink>
    </w:p>
    <w:p w14:paraId="7A1D9998" w14:textId="722696D8"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70" w:history="1">
        <w:r w:rsidRPr="008641BE">
          <w:rPr>
            <w:rStyle w:val="Hyperlink"/>
            <w:noProof/>
          </w:rPr>
          <w:t>Project Description</w:t>
        </w:r>
        <w:r>
          <w:rPr>
            <w:noProof/>
            <w:webHidden/>
          </w:rPr>
          <w:tab/>
        </w:r>
        <w:r>
          <w:rPr>
            <w:noProof/>
            <w:webHidden/>
          </w:rPr>
          <w:fldChar w:fldCharType="begin"/>
        </w:r>
        <w:r>
          <w:rPr>
            <w:noProof/>
            <w:webHidden/>
          </w:rPr>
          <w:instrText xml:space="preserve"> PAGEREF _Toc131773370 \h </w:instrText>
        </w:r>
        <w:r>
          <w:rPr>
            <w:noProof/>
            <w:webHidden/>
          </w:rPr>
        </w:r>
        <w:r>
          <w:rPr>
            <w:noProof/>
            <w:webHidden/>
          </w:rPr>
          <w:fldChar w:fldCharType="separate"/>
        </w:r>
        <w:r>
          <w:rPr>
            <w:noProof/>
            <w:webHidden/>
          </w:rPr>
          <w:t>7</w:t>
        </w:r>
        <w:r>
          <w:rPr>
            <w:noProof/>
            <w:webHidden/>
          </w:rPr>
          <w:fldChar w:fldCharType="end"/>
        </w:r>
      </w:hyperlink>
    </w:p>
    <w:p w14:paraId="5C9A6809" w14:textId="69268CE2"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71" w:history="1">
        <w:r w:rsidRPr="008641BE">
          <w:rPr>
            <w:rStyle w:val="Hyperlink"/>
            <w:noProof/>
          </w:rPr>
          <w:t>Focus Group</w:t>
        </w:r>
        <w:r>
          <w:rPr>
            <w:noProof/>
            <w:webHidden/>
          </w:rPr>
          <w:tab/>
        </w:r>
        <w:r>
          <w:rPr>
            <w:noProof/>
            <w:webHidden/>
          </w:rPr>
          <w:fldChar w:fldCharType="begin"/>
        </w:r>
        <w:r>
          <w:rPr>
            <w:noProof/>
            <w:webHidden/>
          </w:rPr>
          <w:instrText xml:space="preserve"> PAGEREF _Toc131773371 \h </w:instrText>
        </w:r>
        <w:r>
          <w:rPr>
            <w:noProof/>
            <w:webHidden/>
          </w:rPr>
        </w:r>
        <w:r>
          <w:rPr>
            <w:noProof/>
            <w:webHidden/>
          </w:rPr>
          <w:fldChar w:fldCharType="separate"/>
        </w:r>
        <w:r>
          <w:rPr>
            <w:noProof/>
            <w:webHidden/>
          </w:rPr>
          <w:t>9</w:t>
        </w:r>
        <w:r>
          <w:rPr>
            <w:noProof/>
            <w:webHidden/>
          </w:rPr>
          <w:fldChar w:fldCharType="end"/>
        </w:r>
      </w:hyperlink>
    </w:p>
    <w:p w14:paraId="2A95F903" w14:textId="6C3A2B45"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72" w:history="1">
        <w:r w:rsidRPr="008641BE">
          <w:rPr>
            <w:rStyle w:val="Hyperlink"/>
            <w:noProof/>
          </w:rPr>
          <w:t>Deliverables</w:t>
        </w:r>
        <w:r>
          <w:rPr>
            <w:noProof/>
            <w:webHidden/>
          </w:rPr>
          <w:tab/>
        </w:r>
        <w:r>
          <w:rPr>
            <w:noProof/>
            <w:webHidden/>
          </w:rPr>
          <w:fldChar w:fldCharType="begin"/>
        </w:r>
        <w:r>
          <w:rPr>
            <w:noProof/>
            <w:webHidden/>
          </w:rPr>
          <w:instrText xml:space="preserve"> PAGEREF _Toc131773372 \h </w:instrText>
        </w:r>
        <w:r>
          <w:rPr>
            <w:noProof/>
            <w:webHidden/>
          </w:rPr>
        </w:r>
        <w:r>
          <w:rPr>
            <w:noProof/>
            <w:webHidden/>
          </w:rPr>
          <w:fldChar w:fldCharType="separate"/>
        </w:r>
        <w:r>
          <w:rPr>
            <w:noProof/>
            <w:webHidden/>
          </w:rPr>
          <w:t>9</w:t>
        </w:r>
        <w:r>
          <w:rPr>
            <w:noProof/>
            <w:webHidden/>
          </w:rPr>
          <w:fldChar w:fldCharType="end"/>
        </w:r>
      </w:hyperlink>
    </w:p>
    <w:p w14:paraId="567EB677" w14:textId="06F14287" w:rsidR="00FA2275" w:rsidRDefault="00FA2275">
      <w:pPr>
        <w:pStyle w:val="TOC3"/>
        <w:tabs>
          <w:tab w:val="right" w:leader="dot" w:pos="10070"/>
        </w:tabs>
        <w:rPr>
          <w:rFonts w:asciiTheme="minorHAnsi" w:eastAsiaTheme="minorEastAsia" w:hAnsiTheme="minorHAnsi" w:cstheme="minorBidi"/>
          <w:noProof/>
          <w:color w:val="auto"/>
          <w:sz w:val="24"/>
          <w:szCs w:val="24"/>
        </w:rPr>
      </w:pPr>
      <w:hyperlink w:anchor="_Toc131773373" w:history="1">
        <w:r w:rsidRPr="008641BE">
          <w:rPr>
            <w:rStyle w:val="Hyperlink"/>
            <w:i/>
            <w:noProof/>
          </w:rPr>
          <w:t>This effort includes the following deliverables:</w:t>
        </w:r>
        <w:r>
          <w:rPr>
            <w:noProof/>
            <w:webHidden/>
          </w:rPr>
          <w:tab/>
        </w:r>
        <w:r>
          <w:rPr>
            <w:noProof/>
            <w:webHidden/>
          </w:rPr>
          <w:fldChar w:fldCharType="begin"/>
        </w:r>
        <w:r>
          <w:rPr>
            <w:noProof/>
            <w:webHidden/>
          </w:rPr>
          <w:instrText xml:space="preserve"> PAGEREF _Toc131773373 \h </w:instrText>
        </w:r>
        <w:r>
          <w:rPr>
            <w:noProof/>
            <w:webHidden/>
          </w:rPr>
        </w:r>
        <w:r>
          <w:rPr>
            <w:noProof/>
            <w:webHidden/>
          </w:rPr>
          <w:fldChar w:fldCharType="separate"/>
        </w:r>
        <w:r>
          <w:rPr>
            <w:noProof/>
            <w:webHidden/>
          </w:rPr>
          <w:t>10</w:t>
        </w:r>
        <w:r>
          <w:rPr>
            <w:noProof/>
            <w:webHidden/>
          </w:rPr>
          <w:fldChar w:fldCharType="end"/>
        </w:r>
      </w:hyperlink>
    </w:p>
    <w:p w14:paraId="562ACCEB" w14:textId="12D7C4F7"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74" w:history="1">
        <w:r w:rsidRPr="008641BE">
          <w:rPr>
            <w:rStyle w:val="Hyperlink"/>
            <w:noProof/>
          </w:rPr>
          <w:t>CVA Project Limitations</w:t>
        </w:r>
        <w:r>
          <w:rPr>
            <w:noProof/>
            <w:webHidden/>
          </w:rPr>
          <w:tab/>
        </w:r>
        <w:r>
          <w:rPr>
            <w:noProof/>
            <w:webHidden/>
          </w:rPr>
          <w:fldChar w:fldCharType="begin"/>
        </w:r>
        <w:r>
          <w:rPr>
            <w:noProof/>
            <w:webHidden/>
          </w:rPr>
          <w:instrText xml:space="preserve"> PAGEREF _Toc131773374 \h </w:instrText>
        </w:r>
        <w:r>
          <w:rPr>
            <w:noProof/>
            <w:webHidden/>
          </w:rPr>
        </w:r>
        <w:r>
          <w:rPr>
            <w:noProof/>
            <w:webHidden/>
          </w:rPr>
          <w:fldChar w:fldCharType="separate"/>
        </w:r>
        <w:r>
          <w:rPr>
            <w:noProof/>
            <w:webHidden/>
          </w:rPr>
          <w:t>10</w:t>
        </w:r>
        <w:r>
          <w:rPr>
            <w:noProof/>
            <w:webHidden/>
          </w:rPr>
          <w:fldChar w:fldCharType="end"/>
        </w:r>
      </w:hyperlink>
    </w:p>
    <w:p w14:paraId="43043D78" w14:textId="0B53C6CC" w:rsidR="00FA2275" w:rsidRDefault="00FA2275">
      <w:pPr>
        <w:pStyle w:val="TOC3"/>
        <w:tabs>
          <w:tab w:val="right" w:leader="dot" w:pos="10070"/>
        </w:tabs>
        <w:rPr>
          <w:rFonts w:asciiTheme="minorHAnsi" w:eastAsiaTheme="minorEastAsia" w:hAnsiTheme="minorHAnsi" w:cstheme="minorBidi"/>
          <w:noProof/>
          <w:color w:val="auto"/>
          <w:sz w:val="24"/>
          <w:szCs w:val="24"/>
        </w:rPr>
      </w:pPr>
      <w:hyperlink w:anchor="_Toc131773375" w:history="1">
        <w:r w:rsidRPr="008641BE">
          <w:rPr>
            <w:rStyle w:val="Hyperlink"/>
            <w:noProof/>
          </w:rPr>
          <w:t>Data</w:t>
        </w:r>
        <w:r>
          <w:rPr>
            <w:noProof/>
            <w:webHidden/>
          </w:rPr>
          <w:tab/>
        </w:r>
        <w:r>
          <w:rPr>
            <w:noProof/>
            <w:webHidden/>
          </w:rPr>
          <w:fldChar w:fldCharType="begin"/>
        </w:r>
        <w:r>
          <w:rPr>
            <w:noProof/>
            <w:webHidden/>
          </w:rPr>
          <w:instrText xml:space="preserve"> PAGEREF _Toc131773375 \h </w:instrText>
        </w:r>
        <w:r>
          <w:rPr>
            <w:noProof/>
            <w:webHidden/>
          </w:rPr>
        </w:r>
        <w:r>
          <w:rPr>
            <w:noProof/>
            <w:webHidden/>
          </w:rPr>
          <w:fldChar w:fldCharType="separate"/>
        </w:r>
        <w:r>
          <w:rPr>
            <w:noProof/>
            <w:webHidden/>
          </w:rPr>
          <w:t>10</w:t>
        </w:r>
        <w:r>
          <w:rPr>
            <w:noProof/>
            <w:webHidden/>
          </w:rPr>
          <w:fldChar w:fldCharType="end"/>
        </w:r>
      </w:hyperlink>
    </w:p>
    <w:p w14:paraId="14B7063A" w14:textId="66CD0B9B" w:rsidR="00FA2275" w:rsidRDefault="00FA2275">
      <w:pPr>
        <w:pStyle w:val="TOC3"/>
        <w:tabs>
          <w:tab w:val="right" w:leader="dot" w:pos="10070"/>
        </w:tabs>
        <w:rPr>
          <w:rFonts w:asciiTheme="minorHAnsi" w:eastAsiaTheme="minorEastAsia" w:hAnsiTheme="minorHAnsi" w:cstheme="minorBidi"/>
          <w:noProof/>
          <w:color w:val="auto"/>
          <w:sz w:val="24"/>
          <w:szCs w:val="24"/>
        </w:rPr>
      </w:pPr>
      <w:hyperlink w:anchor="_Toc131773376" w:history="1">
        <w:r w:rsidRPr="008641BE">
          <w:rPr>
            <w:rStyle w:val="Hyperlink"/>
            <w:noProof/>
          </w:rPr>
          <w:t>Discretion</w:t>
        </w:r>
        <w:r>
          <w:rPr>
            <w:noProof/>
            <w:webHidden/>
          </w:rPr>
          <w:tab/>
        </w:r>
        <w:r>
          <w:rPr>
            <w:noProof/>
            <w:webHidden/>
          </w:rPr>
          <w:fldChar w:fldCharType="begin"/>
        </w:r>
        <w:r>
          <w:rPr>
            <w:noProof/>
            <w:webHidden/>
          </w:rPr>
          <w:instrText xml:space="preserve"> PAGEREF _Toc131773376 \h </w:instrText>
        </w:r>
        <w:r>
          <w:rPr>
            <w:noProof/>
            <w:webHidden/>
          </w:rPr>
        </w:r>
        <w:r>
          <w:rPr>
            <w:noProof/>
            <w:webHidden/>
          </w:rPr>
          <w:fldChar w:fldCharType="separate"/>
        </w:r>
        <w:r>
          <w:rPr>
            <w:noProof/>
            <w:webHidden/>
          </w:rPr>
          <w:t>10</w:t>
        </w:r>
        <w:r>
          <w:rPr>
            <w:noProof/>
            <w:webHidden/>
          </w:rPr>
          <w:fldChar w:fldCharType="end"/>
        </w:r>
      </w:hyperlink>
    </w:p>
    <w:p w14:paraId="4C76AC8C" w14:textId="6170FE6F" w:rsidR="00FA2275" w:rsidRDefault="00FA2275">
      <w:pPr>
        <w:pStyle w:val="TOC3"/>
        <w:tabs>
          <w:tab w:val="right" w:leader="dot" w:pos="10070"/>
        </w:tabs>
        <w:rPr>
          <w:rFonts w:asciiTheme="minorHAnsi" w:eastAsiaTheme="minorEastAsia" w:hAnsiTheme="minorHAnsi" w:cstheme="minorBidi"/>
          <w:noProof/>
          <w:color w:val="auto"/>
          <w:sz w:val="24"/>
          <w:szCs w:val="24"/>
        </w:rPr>
      </w:pPr>
      <w:hyperlink w:anchor="_Toc131773377" w:history="1">
        <w:r w:rsidRPr="008641BE">
          <w:rPr>
            <w:rStyle w:val="Hyperlink"/>
            <w:noProof/>
          </w:rPr>
          <w:t>Detail</w:t>
        </w:r>
        <w:r>
          <w:rPr>
            <w:noProof/>
            <w:webHidden/>
          </w:rPr>
          <w:tab/>
        </w:r>
        <w:r>
          <w:rPr>
            <w:noProof/>
            <w:webHidden/>
          </w:rPr>
          <w:fldChar w:fldCharType="begin"/>
        </w:r>
        <w:r>
          <w:rPr>
            <w:noProof/>
            <w:webHidden/>
          </w:rPr>
          <w:instrText xml:space="preserve"> PAGEREF _Toc131773377 \h </w:instrText>
        </w:r>
        <w:r>
          <w:rPr>
            <w:noProof/>
            <w:webHidden/>
          </w:rPr>
        </w:r>
        <w:r>
          <w:rPr>
            <w:noProof/>
            <w:webHidden/>
          </w:rPr>
          <w:fldChar w:fldCharType="separate"/>
        </w:r>
        <w:r>
          <w:rPr>
            <w:noProof/>
            <w:webHidden/>
          </w:rPr>
          <w:t>11</w:t>
        </w:r>
        <w:r>
          <w:rPr>
            <w:noProof/>
            <w:webHidden/>
          </w:rPr>
          <w:fldChar w:fldCharType="end"/>
        </w:r>
      </w:hyperlink>
    </w:p>
    <w:p w14:paraId="7FC649A7" w14:textId="5D75E267" w:rsidR="00FA2275" w:rsidRDefault="00FA2275">
      <w:pPr>
        <w:pStyle w:val="TOC1"/>
        <w:tabs>
          <w:tab w:val="right" w:leader="dot" w:pos="10070"/>
        </w:tabs>
        <w:rPr>
          <w:rFonts w:asciiTheme="minorHAnsi" w:eastAsiaTheme="minorEastAsia" w:hAnsiTheme="minorHAnsi" w:cstheme="minorBidi"/>
          <w:noProof/>
          <w:color w:val="auto"/>
          <w:sz w:val="24"/>
          <w:szCs w:val="24"/>
        </w:rPr>
      </w:pPr>
      <w:hyperlink w:anchor="_Toc131773378" w:history="1">
        <w:r w:rsidRPr="008641BE">
          <w:rPr>
            <w:rStyle w:val="Hyperlink"/>
            <w:noProof/>
          </w:rPr>
          <w:t>Glossary of Terms and Acronyms Used the CVA</w:t>
        </w:r>
        <w:r>
          <w:rPr>
            <w:noProof/>
            <w:webHidden/>
          </w:rPr>
          <w:tab/>
        </w:r>
        <w:r>
          <w:rPr>
            <w:noProof/>
            <w:webHidden/>
          </w:rPr>
          <w:fldChar w:fldCharType="begin"/>
        </w:r>
        <w:r>
          <w:rPr>
            <w:noProof/>
            <w:webHidden/>
          </w:rPr>
          <w:instrText xml:space="preserve"> PAGEREF _Toc131773378 \h </w:instrText>
        </w:r>
        <w:r>
          <w:rPr>
            <w:noProof/>
            <w:webHidden/>
          </w:rPr>
        </w:r>
        <w:r>
          <w:rPr>
            <w:noProof/>
            <w:webHidden/>
          </w:rPr>
          <w:fldChar w:fldCharType="separate"/>
        </w:r>
        <w:r>
          <w:rPr>
            <w:noProof/>
            <w:webHidden/>
          </w:rPr>
          <w:t>11</w:t>
        </w:r>
        <w:r>
          <w:rPr>
            <w:noProof/>
            <w:webHidden/>
          </w:rPr>
          <w:fldChar w:fldCharType="end"/>
        </w:r>
      </w:hyperlink>
    </w:p>
    <w:p w14:paraId="750480DA" w14:textId="3EEDB361"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79" w:history="1">
        <w:r w:rsidRPr="008641BE">
          <w:rPr>
            <w:rStyle w:val="Hyperlink"/>
            <w:noProof/>
          </w:rPr>
          <w:t>CVA Terms</w:t>
        </w:r>
        <w:r>
          <w:rPr>
            <w:noProof/>
            <w:webHidden/>
          </w:rPr>
          <w:tab/>
        </w:r>
        <w:r>
          <w:rPr>
            <w:noProof/>
            <w:webHidden/>
          </w:rPr>
          <w:fldChar w:fldCharType="begin"/>
        </w:r>
        <w:r>
          <w:rPr>
            <w:noProof/>
            <w:webHidden/>
          </w:rPr>
          <w:instrText xml:space="preserve"> PAGEREF _Toc131773379 \h </w:instrText>
        </w:r>
        <w:r>
          <w:rPr>
            <w:noProof/>
            <w:webHidden/>
          </w:rPr>
        </w:r>
        <w:r>
          <w:rPr>
            <w:noProof/>
            <w:webHidden/>
          </w:rPr>
          <w:fldChar w:fldCharType="separate"/>
        </w:r>
        <w:r>
          <w:rPr>
            <w:noProof/>
            <w:webHidden/>
          </w:rPr>
          <w:t>11</w:t>
        </w:r>
        <w:r>
          <w:rPr>
            <w:noProof/>
            <w:webHidden/>
          </w:rPr>
          <w:fldChar w:fldCharType="end"/>
        </w:r>
      </w:hyperlink>
    </w:p>
    <w:p w14:paraId="48D02EB2" w14:textId="6691B9F8" w:rsidR="00FA2275" w:rsidRDefault="00FA2275">
      <w:pPr>
        <w:pStyle w:val="TOC2"/>
        <w:tabs>
          <w:tab w:val="right" w:leader="dot" w:pos="10070"/>
        </w:tabs>
        <w:rPr>
          <w:rFonts w:asciiTheme="minorHAnsi" w:eastAsiaTheme="minorEastAsia" w:hAnsiTheme="minorHAnsi" w:cstheme="minorBidi"/>
          <w:noProof/>
          <w:color w:val="auto"/>
          <w:sz w:val="24"/>
          <w:szCs w:val="24"/>
        </w:rPr>
      </w:pPr>
      <w:hyperlink w:anchor="_Toc131773380" w:history="1">
        <w:r w:rsidRPr="008641BE">
          <w:rPr>
            <w:rStyle w:val="Hyperlink"/>
            <w:noProof/>
          </w:rPr>
          <w:t>Acronyms</w:t>
        </w:r>
        <w:r>
          <w:rPr>
            <w:noProof/>
            <w:webHidden/>
          </w:rPr>
          <w:tab/>
        </w:r>
        <w:r>
          <w:rPr>
            <w:noProof/>
            <w:webHidden/>
          </w:rPr>
          <w:fldChar w:fldCharType="begin"/>
        </w:r>
        <w:r>
          <w:rPr>
            <w:noProof/>
            <w:webHidden/>
          </w:rPr>
          <w:instrText xml:space="preserve"> PAGEREF _Toc131773380 \h </w:instrText>
        </w:r>
        <w:r>
          <w:rPr>
            <w:noProof/>
            <w:webHidden/>
          </w:rPr>
        </w:r>
        <w:r>
          <w:rPr>
            <w:noProof/>
            <w:webHidden/>
          </w:rPr>
          <w:fldChar w:fldCharType="separate"/>
        </w:r>
        <w:r>
          <w:rPr>
            <w:noProof/>
            <w:webHidden/>
          </w:rPr>
          <w:t>13</w:t>
        </w:r>
        <w:r>
          <w:rPr>
            <w:noProof/>
            <w:webHidden/>
          </w:rPr>
          <w:fldChar w:fldCharType="end"/>
        </w:r>
      </w:hyperlink>
    </w:p>
    <w:p w14:paraId="759C341C" w14:textId="0F040761" w:rsidR="00FA2275" w:rsidRDefault="00FA2275">
      <w:pPr>
        <w:pStyle w:val="TOC1"/>
        <w:tabs>
          <w:tab w:val="right" w:leader="dot" w:pos="10070"/>
        </w:tabs>
        <w:rPr>
          <w:rFonts w:asciiTheme="minorHAnsi" w:eastAsiaTheme="minorEastAsia" w:hAnsiTheme="minorHAnsi" w:cstheme="minorBidi"/>
          <w:noProof/>
          <w:color w:val="auto"/>
          <w:sz w:val="24"/>
          <w:szCs w:val="24"/>
        </w:rPr>
      </w:pPr>
      <w:hyperlink w:anchor="_Toc131773381" w:history="1">
        <w:r w:rsidRPr="008641BE">
          <w:rPr>
            <w:rStyle w:val="Hyperlink"/>
            <w:noProof/>
          </w:rPr>
          <w:t>References</w:t>
        </w:r>
        <w:r>
          <w:rPr>
            <w:noProof/>
            <w:webHidden/>
          </w:rPr>
          <w:tab/>
        </w:r>
        <w:r>
          <w:rPr>
            <w:noProof/>
            <w:webHidden/>
          </w:rPr>
          <w:fldChar w:fldCharType="begin"/>
        </w:r>
        <w:r>
          <w:rPr>
            <w:noProof/>
            <w:webHidden/>
          </w:rPr>
          <w:instrText xml:space="preserve"> PAGEREF _Toc131773381 \h </w:instrText>
        </w:r>
        <w:r>
          <w:rPr>
            <w:noProof/>
            <w:webHidden/>
          </w:rPr>
        </w:r>
        <w:r>
          <w:rPr>
            <w:noProof/>
            <w:webHidden/>
          </w:rPr>
          <w:fldChar w:fldCharType="separate"/>
        </w:r>
        <w:r>
          <w:rPr>
            <w:noProof/>
            <w:webHidden/>
          </w:rPr>
          <w:t>13</w:t>
        </w:r>
        <w:r>
          <w:rPr>
            <w:noProof/>
            <w:webHidden/>
          </w:rPr>
          <w:fldChar w:fldCharType="end"/>
        </w:r>
      </w:hyperlink>
    </w:p>
    <w:p w14:paraId="64B97A5C" w14:textId="04880106" w:rsidR="00FA2275" w:rsidRPr="00FA2275" w:rsidRDefault="00173571" w:rsidP="00FA2275">
      <w:pPr>
        <w:rPr>
          <w:rFonts w:eastAsia="MS Gothic" w:cs="Arial"/>
          <w:b/>
          <w:bCs/>
          <w:color w:val="005DAA"/>
          <w:kern w:val="32"/>
          <w:sz w:val="32"/>
          <w:szCs w:val="32"/>
        </w:rPr>
      </w:pPr>
      <w:r>
        <w:fldChar w:fldCharType="end"/>
      </w:r>
      <w:r w:rsidR="00FA2275">
        <w:br w:type="page"/>
      </w:r>
    </w:p>
    <w:p w14:paraId="6C737D49" w14:textId="3C38A908" w:rsidR="00173571" w:rsidRDefault="00173571" w:rsidP="00173571">
      <w:pPr>
        <w:pStyle w:val="Heading1"/>
      </w:pPr>
      <w:bookmarkStart w:id="2" w:name="_Toc131773359"/>
      <w:r>
        <w:lastRenderedPageBreak/>
        <w:t>Climate Vulnerability Assessment - Introduction</w:t>
      </w:r>
      <w:bookmarkEnd w:id="0"/>
      <w:bookmarkEnd w:id="1"/>
      <w:bookmarkEnd w:id="2"/>
    </w:p>
    <w:p w14:paraId="259A3888" w14:textId="77777777" w:rsidR="00173571" w:rsidRPr="00FA2275" w:rsidRDefault="00173571" w:rsidP="00FA2275">
      <w:pPr>
        <w:pStyle w:val="Heading2"/>
      </w:pPr>
      <w:bookmarkStart w:id="3" w:name="_Toc505083332"/>
      <w:bookmarkStart w:id="4" w:name="_Toc505161452"/>
      <w:bookmarkStart w:id="5" w:name="_Toc131773360"/>
      <w:r w:rsidRPr="00FA2275">
        <w:t>Climate Change in Minnesota</w:t>
      </w:r>
      <w:bookmarkEnd w:id="3"/>
      <w:bookmarkEnd w:id="4"/>
      <w:bookmarkEnd w:id="5"/>
    </w:p>
    <w:p w14:paraId="2877792C" w14:textId="77777777" w:rsidR="00173571" w:rsidRPr="00D94597" w:rsidRDefault="00173571" w:rsidP="00173571">
      <w:pPr>
        <w:rPr>
          <w:rFonts w:ascii="Calibri" w:hAnsi="Calibri"/>
          <w:color w:val="auto"/>
        </w:rPr>
      </w:pPr>
      <w:r>
        <w:t>In his 2016 State of the State address, Governor Mark Dayton made the following observation about climate change: “From kids concerned that pond hockey doesn’t start until January to farmers trying to predict growing seasons, to folks wondering why this year’s March blizzards have turned into sixty-degree days, many thousands of Minnesotans have expressed their concerns about the gro</w:t>
      </w:r>
      <w:bookmarkStart w:id="6" w:name="_Hlk493856188"/>
      <w:r>
        <w:t>wing impacts of climate change.” The Governor wasn’t speaking of distant ice caps and threats to polar bears, but rather to climate changes that we are experiencing regionally and locally, right here in Minnesota.</w:t>
      </w:r>
    </w:p>
    <w:bookmarkEnd w:id="6"/>
    <w:p w14:paraId="0A705691" w14:textId="77777777" w:rsidR="00173571" w:rsidRDefault="00173571" w:rsidP="00173571">
      <w:pPr>
        <w:spacing w:after="0"/>
      </w:pPr>
      <w:r>
        <w:t xml:space="preserve">The most recent </w:t>
      </w:r>
      <w:bookmarkStart w:id="7" w:name="_Hlk493856215"/>
      <w:r>
        <w:t xml:space="preserve">National Climate Assessment (NCA) </w:t>
      </w:r>
      <w:bookmarkEnd w:id="7"/>
      <w:r>
        <w:t xml:space="preserve">produced by the </w:t>
      </w:r>
      <w:bookmarkStart w:id="8" w:name="_Hlk494726518"/>
      <w:r>
        <w:t>U.S. Global Change Research Program</w:t>
      </w:r>
      <w:bookmarkEnd w:id="8"/>
      <w:r>
        <w:t xml:space="preserve"> (2014), synthesizes climate change impacts by sector and by region. The </w:t>
      </w:r>
      <w:r w:rsidRPr="007A0F8D">
        <w:t>Midwest</w:t>
      </w:r>
      <w:r>
        <w:t xml:space="preserve"> regional chapter of the NCA Report highlights current and future impacts related to climate change within the Twin Cities metropolitan region. The fourth NCA is set to be released in late 2018. </w:t>
      </w:r>
      <w:bookmarkStart w:id="9" w:name="_Hlk505163542"/>
      <w:r>
        <w:t xml:space="preserve">The most pertinent statewide document detailing current and future likely climate change hazards is the Interagency Climate Action Team’s 2017 Report entitled </w:t>
      </w:r>
      <w:r w:rsidRPr="00921FB8">
        <w:rPr>
          <w:i/>
        </w:rPr>
        <w:t>Adapting to Climate Change in Minnesota</w:t>
      </w:r>
      <w:bookmarkEnd w:id="9"/>
      <w:r>
        <w:rPr>
          <w:i/>
        </w:rPr>
        <w:t xml:space="preserve">. </w:t>
      </w:r>
    </w:p>
    <w:p w14:paraId="12B5BA64" w14:textId="77777777" w:rsidR="00173571" w:rsidRDefault="00173571" w:rsidP="00173571">
      <w:pPr>
        <w:tabs>
          <w:tab w:val="left" w:pos="4335"/>
        </w:tabs>
        <w:spacing w:after="0"/>
      </w:pPr>
      <w:r>
        <w:tab/>
      </w:r>
    </w:p>
    <w:p w14:paraId="60BC4D44" w14:textId="77777777" w:rsidR="00173571" w:rsidRDefault="00173571" w:rsidP="00173571">
      <w:pPr>
        <w:spacing w:after="0"/>
      </w:pPr>
      <w:r>
        <w:t xml:space="preserve">Climatologists identify a range of climate-related hazards that can be exacerbated by climate change. This Climate Vulnerability Assessment (CVA) focuses on climate hazards related to </w:t>
      </w:r>
      <w:r w:rsidRPr="0034156A">
        <w:rPr>
          <w:b/>
        </w:rPr>
        <w:t>localized flooding</w:t>
      </w:r>
      <w:r>
        <w:t xml:space="preserve"> and </w:t>
      </w:r>
      <w:r w:rsidRPr="0034156A">
        <w:rPr>
          <w:b/>
        </w:rPr>
        <w:t>extreme heat</w:t>
      </w:r>
      <w:r>
        <w:rPr>
          <w:b/>
        </w:rPr>
        <w:t>.</w:t>
      </w:r>
      <w:r>
        <w:t xml:space="preserve"> More information can be found on the CVA webpage: </w:t>
      </w:r>
      <w:hyperlink r:id="rId16" w:history="1">
        <w:r w:rsidRPr="00D7310C">
          <w:rPr>
            <w:rStyle w:val="Hyperlink"/>
          </w:rPr>
          <w:t>https://metrocouncil.org/CVA</w:t>
        </w:r>
      </w:hyperlink>
      <w:r>
        <w:t xml:space="preserve"> </w:t>
      </w:r>
    </w:p>
    <w:p w14:paraId="32ED19B9" w14:textId="77777777" w:rsidR="00173571" w:rsidRDefault="00173571" w:rsidP="00173571">
      <w:pPr>
        <w:spacing w:after="0"/>
        <w:rPr>
          <w:rStyle w:val="Hyperlink"/>
          <w:rFonts w:cs="Arial"/>
          <w:i/>
          <w:color w:val="7C7C7C" w:themeColor="text1" w:themeTint="A6"/>
          <w:u w:val="none"/>
        </w:rPr>
      </w:pPr>
    </w:p>
    <w:p w14:paraId="4D0096E3" w14:textId="77777777" w:rsidR="00173571" w:rsidRDefault="00173571" w:rsidP="00173571">
      <w:pPr>
        <w:spacing w:after="0"/>
      </w:pPr>
      <w:bookmarkStart w:id="10" w:name="_Hlk502672138"/>
      <w:r>
        <w:t>T</w:t>
      </w:r>
      <w:r w:rsidRPr="007A0F8D">
        <w:t xml:space="preserve">he long-term trends of our Minnesota climate have been changing outside the bounds of typical, temporary variations. </w:t>
      </w:r>
      <w:r w:rsidRPr="00AC0C30">
        <w:t>In t</w:t>
      </w:r>
      <w:r>
        <w:t>he years and decades ahead, winter warming and increased extreme rainfall will continue to be</w:t>
      </w:r>
      <w:r>
        <w:rPr>
          <w:rFonts w:cs="Arial"/>
          <w:color w:val="7C7C7C" w:themeColor="text1" w:themeTint="A6"/>
        </w:rPr>
        <w:t xml:space="preserve"> </w:t>
      </w:r>
      <w:r>
        <w:t>Minnesota’s two leading symptoms of climate change (see Table 1). Heat waves will also likely occur with more frequency, coverage, and duration.</w:t>
      </w:r>
    </w:p>
    <w:tbl>
      <w:tblPr>
        <w:tblpPr w:leftFromText="180" w:rightFromText="180" w:vertAnchor="text" w:horzAnchor="margin" w:tblpY="158"/>
        <w:tblW w:w="10080" w:type="dxa"/>
        <w:tblLook w:val="04A0" w:firstRow="1" w:lastRow="0" w:firstColumn="1" w:lastColumn="0" w:noHBand="0" w:noVBand="1"/>
        <w:tblCaption w:val="Climate Change Trends in Minnesota through 2099"/>
        <w:tblDescription w:val="This table shows the areas of highest confidence in projected climate changes through the year 2099. Warming winters, extreme rainfall, and heat waves have the highest probability of occurrence. "/>
      </w:tblPr>
      <w:tblGrid>
        <w:gridCol w:w="2771"/>
        <w:gridCol w:w="4419"/>
        <w:gridCol w:w="2890"/>
      </w:tblGrid>
      <w:tr w:rsidR="00173571" w:rsidRPr="00173571" w14:paraId="011DE52C" w14:textId="77777777" w:rsidTr="00173571">
        <w:trPr>
          <w:trHeight w:val="363"/>
        </w:trPr>
        <w:tc>
          <w:tcPr>
            <w:tcW w:w="10080" w:type="dxa"/>
            <w:gridSpan w:val="3"/>
            <w:tcBorders>
              <w:top w:val="nil"/>
              <w:left w:val="nil"/>
              <w:bottom w:val="single" w:sz="4" w:space="0" w:color="2F99FF"/>
              <w:right w:val="nil"/>
            </w:tcBorders>
            <w:shd w:val="clear" w:color="auto" w:fill="auto"/>
            <w:noWrap/>
            <w:vAlign w:val="bottom"/>
            <w:hideMark/>
          </w:tcPr>
          <w:bookmarkEnd w:id="10"/>
          <w:p w14:paraId="0AB5F252" w14:textId="77777777" w:rsidR="00173571" w:rsidRPr="00173571" w:rsidRDefault="00173571" w:rsidP="00173571">
            <w:pPr>
              <w:spacing w:before="120" w:after="120"/>
              <w:rPr>
                <w:rFonts w:ascii="Times New Roman" w:hAnsi="Times New Roman"/>
                <w:b/>
                <w:bCs/>
                <w:color w:val="505150"/>
                <w:sz w:val="20"/>
                <w:szCs w:val="20"/>
              </w:rPr>
            </w:pPr>
            <w:r w:rsidRPr="00173571">
              <w:rPr>
                <w:b/>
                <w:bCs/>
                <w:color w:val="505150"/>
                <w:sz w:val="16"/>
                <w:szCs w:val="24"/>
              </w:rPr>
              <w:t>Table 1. Climate Change Trends in Minnesota through 2099*</w:t>
            </w:r>
          </w:p>
        </w:tc>
      </w:tr>
      <w:tr w:rsidR="00173571" w:rsidRPr="00173571" w14:paraId="447076D6" w14:textId="77777777" w:rsidTr="00173571">
        <w:trPr>
          <w:trHeight w:val="300"/>
        </w:trPr>
        <w:tc>
          <w:tcPr>
            <w:tcW w:w="2771" w:type="dxa"/>
            <w:tcBorders>
              <w:top w:val="single" w:sz="4" w:space="0" w:color="2F99FF"/>
              <w:left w:val="single" w:sz="4" w:space="0" w:color="2F99FF"/>
              <w:bottom w:val="single" w:sz="4" w:space="0" w:color="2F99FF"/>
              <w:right w:val="single" w:sz="4" w:space="0" w:color="2F99FF"/>
            </w:tcBorders>
            <w:shd w:val="clear" w:color="auto" w:fill="808080"/>
            <w:noWrap/>
            <w:vAlign w:val="center"/>
            <w:hideMark/>
          </w:tcPr>
          <w:p w14:paraId="72ED70FE" w14:textId="77777777" w:rsidR="00173571" w:rsidRPr="00173571" w:rsidRDefault="00173571" w:rsidP="00173571">
            <w:pPr>
              <w:spacing w:after="0"/>
              <w:jc w:val="center"/>
              <w:rPr>
                <w:rFonts w:cs="Arial"/>
                <w:b/>
                <w:bCs/>
                <w:i/>
                <w:iCs/>
                <w:color w:val="FFFFFF"/>
                <w:sz w:val="20"/>
                <w:szCs w:val="20"/>
              </w:rPr>
            </w:pPr>
            <w:r w:rsidRPr="00173571">
              <w:rPr>
                <w:rFonts w:cs="Arial"/>
                <w:b/>
                <w:bCs/>
                <w:i/>
                <w:iCs/>
                <w:color w:val="FFFFFF"/>
                <w:sz w:val="20"/>
                <w:szCs w:val="20"/>
              </w:rPr>
              <w:t>Hazard</w:t>
            </w:r>
          </w:p>
        </w:tc>
        <w:tc>
          <w:tcPr>
            <w:tcW w:w="4419" w:type="dxa"/>
            <w:tcBorders>
              <w:top w:val="single" w:sz="4" w:space="0" w:color="2F99FF"/>
              <w:left w:val="single" w:sz="4" w:space="0" w:color="2F99FF"/>
              <w:bottom w:val="single" w:sz="4" w:space="0" w:color="2F99FF"/>
              <w:right w:val="single" w:sz="4" w:space="0" w:color="2F99FF"/>
            </w:tcBorders>
            <w:shd w:val="clear" w:color="auto" w:fill="808080"/>
            <w:noWrap/>
            <w:vAlign w:val="center"/>
            <w:hideMark/>
          </w:tcPr>
          <w:p w14:paraId="1A14C054" w14:textId="77777777" w:rsidR="00173571" w:rsidRPr="00173571" w:rsidRDefault="00173571" w:rsidP="00173571">
            <w:pPr>
              <w:spacing w:after="0"/>
              <w:jc w:val="center"/>
              <w:rPr>
                <w:rFonts w:cs="Arial"/>
                <w:b/>
                <w:bCs/>
                <w:i/>
                <w:iCs/>
                <w:color w:val="FFFFFF"/>
                <w:sz w:val="20"/>
                <w:szCs w:val="20"/>
              </w:rPr>
            </w:pPr>
            <w:r w:rsidRPr="00173571">
              <w:rPr>
                <w:rFonts w:cs="Arial"/>
                <w:b/>
                <w:bCs/>
                <w:i/>
                <w:iCs/>
                <w:color w:val="FFFFFF"/>
                <w:sz w:val="20"/>
                <w:szCs w:val="20"/>
              </w:rPr>
              <w:t>Projections Through 2099</w:t>
            </w:r>
          </w:p>
        </w:tc>
        <w:tc>
          <w:tcPr>
            <w:tcW w:w="2890" w:type="dxa"/>
            <w:tcBorders>
              <w:top w:val="single" w:sz="4" w:space="0" w:color="2F99FF"/>
              <w:left w:val="single" w:sz="4" w:space="0" w:color="2F99FF"/>
              <w:bottom w:val="single" w:sz="4" w:space="0" w:color="2F99FF"/>
              <w:right w:val="single" w:sz="4" w:space="0" w:color="2F99FF"/>
            </w:tcBorders>
            <w:shd w:val="clear" w:color="auto" w:fill="808080"/>
            <w:noWrap/>
            <w:vAlign w:val="center"/>
            <w:hideMark/>
          </w:tcPr>
          <w:p w14:paraId="292325DE" w14:textId="77777777" w:rsidR="00173571" w:rsidRPr="00173571" w:rsidRDefault="00173571" w:rsidP="00173571">
            <w:pPr>
              <w:spacing w:after="0"/>
              <w:jc w:val="center"/>
              <w:rPr>
                <w:rFonts w:cs="Arial"/>
                <w:b/>
                <w:bCs/>
                <w:i/>
                <w:iCs/>
                <w:color w:val="FFFFFF"/>
                <w:sz w:val="20"/>
                <w:szCs w:val="20"/>
              </w:rPr>
            </w:pPr>
            <w:r w:rsidRPr="00173571">
              <w:rPr>
                <w:rFonts w:cs="Arial"/>
                <w:b/>
                <w:bCs/>
                <w:i/>
                <w:iCs/>
                <w:color w:val="FFFFFF"/>
                <w:sz w:val="20"/>
                <w:szCs w:val="20"/>
              </w:rPr>
              <w:t>Confidence in Projected Changes</w:t>
            </w:r>
          </w:p>
        </w:tc>
      </w:tr>
      <w:tr w:rsidR="00173571" w:rsidRPr="00173571" w14:paraId="2B5FF66D" w14:textId="77777777" w:rsidTr="00173571">
        <w:trPr>
          <w:trHeight w:val="300"/>
        </w:trPr>
        <w:tc>
          <w:tcPr>
            <w:tcW w:w="2771" w:type="dxa"/>
            <w:tcBorders>
              <w:top w:val="single" w:sz="4" w:space="0" w:color="2F99FF"/>
              <w:left w:val="single" w:sz="4" w:space="0" w:color="2F99FF"/>
              <w:bottom w:val="single" w:sz="4" w:space="0" w:color="2F99FF"/>
              <w:right w:val="single" w:sz="4" w:space="0" w:color="2F99FF"/>
            </w:tcBorders>
            <w:shd w:val="clear" w:color="auto" w:fill="FFFFFF"/>
            <w:noWrap/>
            <w:vAlign w:val="center"/>
            <w:hideMark/>
          </w:tcPr>
          <w:p w14:paraId="298BCAA2" w14:textId="77777777" w:rsidR="00173571" w:rsidRPr="00173571" w:rsidRDefault="00173571" w:rsidP="00173571">
            <w:pPr>
              <w:spacing w:after="0"/>
              <w:jc w:val="center"/>
              <w:rPr>
                <w:rFonts w:cs="Arial"/>
                <w:color w:val="305496"/>
                <w:sz w:val="20"/>
                <w:szCs w:val="20"/>
              </w:rPr>
            </w:pPr>
            <w:r w:rsidRPr="00173571">
              <w:rPr>
                <w:rFonts w:cs="Arial"/>
                <w:b/>
                <w:color w:val="305496"/>
                <w:sz w:val="20"/>
                <w:szCs w:val="20"/>
              </w:rPr>
              <w:t>Warming Winters</w:t>
            </w:r>
          </w:p>
        </w:tc>
        <w:tc>
          <w:tcPr>
            <w:tcW w:w="4419" w:type="dxa"/>
            <w:tcBorders>
              <w:top w:val="single" w:sz="4" w:space="0" w:color="2F99FF"/>
              <w:left w:val="single" w:sz="4" w:space="0" w:color="2F99FF"/>
              <w:bottom w:val="single" w:sz="4" w:space="0" w:color="2F99FF"/>
              <w:right w:val="single" w:sz="4" w:space="0" w:color="2F99FF"/>
            </w:tcBorders>
            <w:shd w:val="clear" w:color="auto" w:fill="FFFFFF"/>
            <w:noWrap/>
            <w:vAlign w:val="bottom"/>
            <w:hideMark/>
          </w:tcPr>
          <w:p w14:paraId="72E968FD" w14:textId="77777777" w:rsidR="00173571" w:rsidRPr="00173571" w:rsidRDefault="00173571" w:rsidP="00173571">
            <w:pPr>
              <w:spacing w:after="0"/>
              <w:rPr>
                <w:rFonts w:cs="Arial"/>
                <w:color w:val="305496"/>
                <w:sz w:val="20"/>
                <w:szCs w:val="20"/>
              </w:rPr>
            </w:pPr>
            <w:r w:rsidRPr="00173571">
              <w:rPr>
                <w:rFonts w:cs="Arial"/>
                <w:color w:val="305496"/>
                <w:sz w:val="20"/>
                <w:szCs w:val="20"/>
              </w:rPr>
              <w:t>Continued loss of cold extremes and dramatic warming of coldest conditions</w:t>
            </w:r>
          </w:p>
        </w:tc>
        <w:tc>
          <w:tcPr>
            <w:tcW w:w="2890" w:type="dxa"/>
            <w:vMerge w:val="restart"/>
            <w:tcBorders>
              <w:top w:val="single" w:sz="4" w:space="0" w:color="2F99FF"/>
              <w:left w:val="single" w:sz="4" w:space="0" w:color="2F99FF"/>
              <w:right w:val="single" w:sz="4" w:space="0" w:color="2F99FF"/>
            </w:tcBorders>
            <w:shd w:val="clear" w:color="auto" w:fill="EE3124"/>
            <w:noWrap/>
            <w:vAlign w:val="center"/>
            <w:hideMark/>
          </w:tcPr>
          <w:p w14:paraId="7F6D9E54" w14:textId="77777777" w:rsidR="00173571" w:rsidRPr="00173571" w:rsidRDefault="00173571" w:rsidP="00173571">
            <w:pPr>
              <w:spacing w:after="0"/>
              <w:jc w:val="center"/>
              <w:rPr>
                <w:rFonts w:cs="Arial"/>
                <w:b/>
                <w:color w:val="FFFFFF"/>
                <w:sz w:val="20"/>
                <w:szCs w:val="20"/>
              </w:rPr>
            </w:pPr>
            <w:r w:rsidRPr="00173571">
              <w:rPr>
                <w:rFonts w:cs="Arial"/>
                <w:b/>
                <w:color w:val="FFFFFF"/>
                <w:sz w:val="20"/>
                <w:szCs w:val="20"/>
              </w:rPr>
              <w:t>Highest</w:t>
            </w:r>
          </w:p>
        </w:tc>
      </w:tr>
      <w:tr w:rsidR="00173571" w:rsidRPr="00173571" w14:paraId="31E54E20" w14:textId="77777777" w:rsidTr="00173571">
        <w:trPr>
          <w:trHeight w:val="300"/>
        </w:trPr>
        <w:tc>
          <w:tcPr>
            <w:tcW w:w="2771" w:type="dxa"/>
            <w:tcBorders>
              <w:top w:val="single" w:sz="4" w:space="0" w:color="2F99FF"/>
              <w:left w:val="single" w:sz="4" w:space="0" w:color="2F99FF"/>
              <w:bottom w:val="single" w:sz="4" w:space="0" w:color="2F99FF"/>
              <w:right w:val="single" w:sz="4" w:space="0" w:color="2F99FF"/>
            </w:tcBorders>
            <w:shd w:val="clear" w:color="auto" w:fill="FFFFFF"/>
            <w:noWrap/>
            <w:vAlign w:val="center"/>
            <w:hideMark/>
          </w:tcPr>
          <w:p w14:paraId="1B7D7B75" w14:textId="77777777" w:rsidR="00173571" w:rsidRPr="00173571" w:rsidRDefault="00173571" w:rsidP="00173571">
            <w:pPr>
              <w:spacing w:after="0"/>
              <w:jc w:val="center"/>
              <w:rPr>
                <w:rFonts w:cs="Arial"/>
                <w:color w:val="305496"/>
                <w:sz w:val="20"/>
                <w:szCs w:val="20"/>
              </w:rPr>
            </w:pPr>
            <w:r w:rsidRPr="00173571">
              <w:rPr>
                <w:rFonts w:cs="Arial"/>
                <w:b/>
                <w:color w:val="305496"/>
                <w:sz w:val="20"/>
                <w:szCs w:val="20"/>
              </w:rPr>
              <w:t>Extreme Rainfall</w:t>
            </w:r>
          </w:p>
        </w:tc>
        <w:tc>
          <w:tcPr>
            <w:tcW w:w="4419" w:type="dxa"/>
            <w:tcBorders>
              <w:top w:val="single" w:sz="4" w:space="0" w:color="2F99FF"/>
              <w:left w:val="single" w:sz="4" w:space="0" w:color="2F99FF"/>
              <w:bottom w:val="single" w:sz="4" w:space="0" w:color="2F99FF"/>
              <w:right w:val="single" w:sz="4" w:space="0" w:color="2F99FF"/>
            </w:tcBorders>
            <w:shd w:val="clear" w:color="auto" w:fill="FFFFFF"/>
            <w:noWrap/>
            <w:vAlign w:val="bottom"/>
            <w:hideMark/>
          </w:tcPr>
          <w:p w14:paraId="37F5F266" w14:textId="77777777" w:rsidR="00173571" w:rsidRPr="00173571" w:rsidRDefault="00173571" w:rsidP="00173571">
            <w:pPr>
              <w:spacing w:after="0"/>
              <w:rPr>
                <w:rFonts w:cs="Arial"/>
                <w:color w:val="305496"/>
                <w:sz w:val="20"/>
                <w:szCs w:val="20"/>
              </w:rPr>
            </w:pPr>
            <w:r w:rsidRPr="00173571">
              <w:rPr>
                <w:rFonts w:cs="Arial"/>
                <w:color w:val="305496"/>
                <w:sz w:val="20"/>
                <w:szCs w:val="20"/>
              </w:rPr>
              <w:t xml:space="preserve">Continued increase in frequency and magnitude; unprecedented </w:t>
            </w:r>
            <w:proofErr w:type="gramStart"/>
            <w:r w:rsidRPr="00173571">
              <w:rPr>
                <w:rFonts w:cs="Arial"/>
                <w:color w:val="305496"/>
                <w:sz w:val="20"/>
                <w:szCs w:val="20"/>
              </w:rPr>
              <w:t>flash-floods</w:t>
            </w:r>
            <w:proofErr w:type="gramEnd"/>
          </w:p>
        </w:tc>
        <w:tc>
          <w:tcPr>
            <w:tcW w:w="2890" w:type="dxa"/>
            <w:vMerge/>
            <w:tcBorders>
              <w:left w:val="single" w:sz="4" w:space="0" w:color="2F99FF"/>
              <w:bottom w:val="single" w:sz="4" w:space="0" w:color="2F99FF"/>
              <w:right w:val="single" w:sz="4" w:space="0" w:color="2F99FF"/>
            </w:tcBorders>
            <w:shd w:val="clear" w:color="auto" w:fill="EE3124"/>
            <w:noWrap/>
            <w:vAlign w:val="center"/>
            <w:hideMark/>
          </w:tcPr>
          <w:p w14:paraId="7161040D" w14:textId="77777777" w:rsidR="00173571" w:rsidRPr="00173571" w:rsidRDefault="00173571" w:rsidP="00173571">
            <w:pPr>
              <w:spacing w:after="0"/>
              <w:jc w:val="center"/>
              <w:rPr>
                <w:rFonts w:cs="Arial"/>
                <w:b/>
                <w:color w:val="FFFFFF"/>
                <w:sz w:val="20"/>
                <w:szCs w:val="20"/>
              </w:rPr>
            </w:pPr>
          </w:p>
        </w:tc>
      </w:tr>
      <w:tr w:rsidR="00173571" w:rsidRPr="00173571" w14:paraId="23303A0D" w14:textId="77777777" w:rsidTr="00173571">
        <w:trPr>
          <w:trHeight w:val="300"/>
        </w:trPr>
        <w:tc>
          <w:tcPr>
            <w:tcW w:w="2771" w:type="dxa"/>
            <w:tcBorders>
              <w:top w:val="single" w:sz="4" w:space="0" w:color="2F99FF"/>
              <w:left w:val="single" w:sz="4" w:space="0" w:color="2F99FF"/>
              <w:bottom w:val="single" w:sz="4" w:space="0" w:color="2F99FF"/>
              <w:right w:val="single" w:sz="4" w:space="0" w:color="2F99FF"/>
            </w:tcBorders>
            <w:shd w:val="clear" w:color="auto" w:fill="FFFFFF"/>
            <w:noWrap/>
            <w:vAlign w:val="center"/>
            <w:hideMark/>
          </w:tcPr>
          <w:p w14:paraId="44F2EE94" w14:textId="77777777" w:rsidR="00173571" w:rsidRPr="00173571" w:rsidRDefault="00173571" w:rsidP="00173571">
            <w:pPr>
              <w:spacing w:after="0"/>
              <w:jc w:val="center"/>
              <w:rPr>
                <w:rFonts w:cs="Arial"/>
                <w:b/>
                <w:color w:val="305496"/>
                <w:sz w:val="20"/>
                <w:szCs w:val="20"/>
              </w:rPr>
            </w:pPr>
            <w:r w:rsidRPr="00173571">
              <w:rPr>
                <w:rFonts w:cs="Arial"/>
                <w:b/>
                <w:color w:val="305496"/>
                <w:sz w:val="20"/>
                <w:szCs w:val="20"/>
              </w:rPr>
              <w:t>Heat Waves</w:t>
            </w:r>
          </w:p>
        </w:tc>
        <w:tc>
          <w:tcPr>
            <w:tcW w:w="4419" w:type="dxa"/>
            <w:tcBorders>
              <w:top w:val="single" w:sz="4" w:space="0" w:color="2F99FF"/>
              <w:left w:val="single" w:sz="4" w:space="0" w:color="2F99FF"/>
              <w:bottom w:val="single" w:sz="4" w:space="0" w:color="2F99FF"/>
              <w:right w:val="single" w:sz="4" w:space="0" w:color="2F99FF"/>
            </w:tcBorders>
            <w:shd w:val="clear" w:color="auto" w:fill="FFFFFF"/>
            <w:noWrap/>
            <w:vAlign w:val="bottom"/>
            <w:hideMark/>
          </w:tcPr>
          <w:p w14:paraId="36B76C26" w14:textId="77777777" w:rsidR="00173571" w:rsidRPr="00173571" w:rsidRDefault="00173571" w:rsidP="00173571">
            <w:pPr>
              <w:spacing w:after="0"/>
              <w:rPr>
                <w:rFonts w:cs="Arial"/>
                <w:color w:val="305496"/>
                <w:sz w:val="20"/>
                <w:szCs w:val="20"/>
              </w:rPr>
            </w:pPr>
            <w:r w:rsidRPr="00173571">
              <w:rPr>
                <w:rFonts w:cs="Arial"/>
                <w:color w:val="305496"/>
                <w:sz w:val="20"/>
                <w:szCs w:val="20"/>
              </w:rPr>
              <w:t>More hot days with increases in severity, coverage, and duration of heat waves</w:t>
            </w:r>
          </w:p>
        </w:tc>
        <w:tc>
          <w:tcPr>
            <w:tcW w:w="2890" w:type="dxa"/>
            <w:tcBorders>
              <w:top w:val="single" w:sz="4" w:space="0" w:color="2F99FF"/>
              <w:left w:val="single" w:sz="4" w:space="0" w:color="2F99FF"/>
              <w:bottom w:val="single" w:sz="4" w:space="0" w:color="2F99FF"/>
              <w:right w:val="single" w:sz="4" w:space="0" w:color="2F99FF"/>
            </w:tcBorders>
            <w:shd w:val="clear" w:color="auto" w:fill="F4837B"/>
            <w:noWrap/>
            <w:vAlign w:val="center"/>
            <w:hideMark/>
          </w:tcPr>
          <w:p w14:paraId="35BCB31D" w14:textId="77777777" w:rsidR="00173571" w:rsidRPr="00173571" w:rsidRDefault="00173571" w:rsidP="00173571">
            <w:pPr>
              <w:spacing w:after="0"/>
              <w:jc w:val="center"/>
              <w:rPr>
                <w:rFonts w:cs="Arial"/>
                <w:b/>
                <w:color w:val="305496"/>
                <w:sz w:val="20"/>
                <w:szCs w:val="20"/>
              </w:rPr>
            </w:pPr>
            <w:r w:rsidRPr="00173571">
              <w:rPr>
                <w:rFonts w:cs="Arial"/>
                <w:b/>
                <w:color w:val="FFFFFF"/>
                <w:sz w:val="20"/>
                <w:szCs w:val="20"/>
              </w:rPr>
              <w:t>High</w:t>
            </w:r>
          </w:p>
        </w:tc>
      </w:tr>
      <w:tr w:rsidR="00173571" w:rsidRPr="00173571" w14:paraId="59705864" w14:textId="77777777" w:rsidTr="00173571">
        <w:trPr>
          <w:trHeight w:val="300"/>
        </w:trPr>
        <w:tc>
          <w:tcPr>
            <w:tcW w:w="2771" w:type="dxa"/>
            <w:tcBorders>
              <w:top w:val="single" w:sz="4" w:space="0" w:color="2F99FF"/>
              <w:left w:val="single" w:sz="4" w:space="0" w:color="2F99FF"/>
              <w:bottom w:val="single" w:sz="4" w:space="0" w:color="2F99FF"/>
              <w:right w:val="single" w:sz="4" w:space="0" w:color="2F99FF"/>
            </w:tcBorders>
            <w:shd w:val="clear" w:color="auto" w:fill="FFFFFF"/>
            <w:noWrap/>
            <w:vAlign w:val="center"/>
            <w:hideMark/>
          </w:tcPr>
          <w:p w14:paraId="0C2FC863" w14:textId="77777777" w:rsidR="00173571" w:rsidRPr="00173571" w:rsidRDefault="00173571" w:rsidP="00173571">
            <w:pPr>
              <w:spacing w:after="0"/>
              <w:jc w:val="center"/>
              <w:rPr>
                <w:rFonts w:cs="Arial"/>
                <w:color w:val="305496"/>
                <w:sz w:val="20"/>
                <w:szCs w:val="20"/>
              </w:rPr>
            </w:pPr>
            <w:r w:rsidRPr="00173571">
              <w:rPr>
                <w:rFonts w:cs="Arial"/>
                <w:b/>
                <w:color w:val="305496"/>
                <w:sz w:val="20"/>
                <w:szCs w:val="20"/>
              </w:rPr>
              <w:t>Drought</w:t>
            </w:r>
          </w:p>
        </w:tc>
        <w:tc>
          <w:tcPr>
            <w:tcW w:w="4419" w:type="dxa"/>
            <w:tcBorders>
              <w:top w:val="single" w:sz="4" w:space="0" w:color="2F99FF"/>
              <w:left w:val="single" w:sz="4" w:space="0" w:color="2F99FF"/>
              <w:bottom w:val="single" w:sz="4" w:space="0" w:color="2F99FF"/>
              <w:right w:val="single" w:sz="4" w:space="0" w:color="2F99FF"/>
            </w:tcBorders>
            <w:shd w:val="clear" w:color="auto" w:fill="FFFFFF"/>
            <w:noWrap/>
            <w:vAlign w:val="bottom"/>
            <w:hideMark/>
          </w:tcPr>
          <w:p w14:paraId="20273244" w14:textId="77777777" w:rsidR="00173571" w:rsidRPr="00173571" w:rsidRDefault="00173571" w:rsidP="00173571">
            <w:pPr>
              <w:spacing w:after="0"/>
              <w:rPr>
                <w:rFonts w:cs="Arial"/>
                <w:color w:val="305496"/>
                <w:sz w:val="20"/>
                <w:szCs w:val="20"/>
              </w:rPr>
            </w:pPr>
            <w:r w:rsidRPr="00173571">
              <w:rPr>
                <w:rFonts w:cs="Arial"/>
                <w:color w:val="305496"/>
                <w:sz w:val="20"/>
                <w:szCs w:val="20"/>
              </w:rPr>
              <w:t>More days between precipitation events, leading to increased drought severity, coverage, and duration</w:t>
            </w:r>
          </w:p>
        </w:tc>
        <w:tc>
          <w:tcPr>
            <w:tcW w:w="2890" w:type="dxa"/>
            <w:tcBorders>
              <w:top w:val="single" w:sz="4" w:space="0" w:color="2F99FF"/>
              <w:left w:val="single" w:sz="4" w:space="0" w:color="2F99FF"/>
              <w:bottom w:val="single" w:sz="4" w:space="0" w:color="2F99FF"/>
              <w:right w:val="single" w:sz="4" w:space="0" w:color="2F99FF"/>
            </w:tcBorders>
            <w:shd w:val="clear" w:color="auto" w:fill="FFC000"/>
            <w:noWrap/>
            <w:vAlign w:val="center"/>
            <w:hideMark/>
          </w:tcPr>
          <w:p w14:paraId="1AC02C4D" w14:textId="77777777" w:rsidR="00173571" w:rsidRPr="00173571" w:rsidRDefault="00173571" w:rsidP="00173571">
            <w:pPr>
              <w:spacing w:after="0"/>
              <w:jc w:val="center"/>
              <w:rPr>
                <w:rFonts w:cs="Arial"/>
                <w:b/>
                <w:color w:val="305496"/>
                <w:sz w:val="20"/>
                <w:szCs w:val="20"/>
              </w:rPr>
            </w:pPr>
            <w:r w:rsidRPr="00173571">
              <w:rPr>
                <w:rFonts w:cs="Arial"/>
                <w:b/>
                <w:color w:val="FFFFFF"/>
                <w:sz w:val="20"/>
                <w:szCs w:val="20"/>
              </w:rPr>
              <w:t>Moderately High</w:t>
            </w:r>
          </w:p>
        </w:tc>
      </w:tr>
      <w:tr w:rsidR="00173571" w:rsidRPr="00173571" w14:paraId="2D6BEE0E" w14:textId="77777777" w:rsidTr="00173571">
        <w:trPr>
          <w:trHeight w:val="300"/>
        </w:trPr>
        <w:tc>
          <w:tcPr>
            <w:tcW w:w="2771" w:type="dxa"/>
            <w:tcBorders>
              <w:top w:val="single" w:sz="4" w:space="0" w:color="2F99FF"/>
              <w:left w:val="single" w:sz="4" w:space="0" w:color="2F99FF"/>
              <w:bottom w:val="single" w:sz="4" w:space="0" w:color="2F99FF"/>
              <w:right w:val="single" w:sz="4" w:space="0" w:color="2F99FF"/>
            </w:tcBorders>
            <w:shd w:val="clear" w:color="auto" w:fill="FFFFFF"/>
            <w:noWrap/>
            <w:vAlign w:val="center"/>
            <w:hideMark/>
          </w:tcPr>
          <w:p w14:paraId="45FBED0A" w14:textId="77777777" w:rsidR="00173571" w:rsidRPr="00173571" w:rsidRDefault="00173571" w:rsidP="00173571">
            <w:pPr>
              <w:spacing w:after="0"/>
              <w:jc w:val="center"/>
              <w:rPr>
                <w:rFonts w:cs="Arial"/>
                <w:color w:val="305496"/>
                <w:sz w:val="20"/>
                <w:szCs w:val="20"/>
              </w:rPr>
            </w:pPr>
            <w:r w:rsidRPr="00173571">
              <w:rPr>
                <w:rFonts w:cs="Arial"/>
                <w:b/>
                <w:color w:val="305496"/>
                <w:sz w:val="20"/>
                <w:szCs w:val="20"/>
              </w:rPr>
              <w:t>Heavy Snowfall</w:t>
            </w:r>
          </w:p>
        </w:tc>
        <w:tc>
          <w:tcPr>
            <w:tcW w:w="4419" w:type="dxa"/>
            <w:tcBorders>
              <w:top w:val="single" w:sz="4" w:space="0" w:color="2F99FF"/>
              <w:left w:val="single" w:sz="4" w:space="0" w:color="2F99FF"/>
              <w:bottom w:val="single" w:sz="4" w:space="0" w:color="2F99FF"/>
              <w:right w:val="single" w:sz="4" w:space="0" w:color="2F99FF"/>
            </w:tcBorders>
            <w:shd w:val="clear" w:color="auto" w:fill="FFFFFF"/>
            <w:noWrap/>
            <w:vAlign w:val="bottom"/>
            <w:hideMark/>
          </w:tcPr>
          <w:p w14:paraId="6CC16402" w14:textId="77777777" w:rsidR="00173571" w:rsidRPr="00173571" w:rsidRDefault="00173571" w:rsidP="00173571">
            <w:pPr>
              <w:spacing w:after="0"/>
              <w:rPr>
                <w:rFonts w:cs="Arial"/>
                <w:color w:val="305496"/>
                <w:sz w:val="20"/>
                <w:szCs w:val="20"/>
              </w:rPr>
            </w:pPr>
            <w:r w:rsidRPr="00173571">
              <w:rPr>
                <w:rFonts w:cs="Arial"/>
                <w:color w:val="305496"/>
                <w:sz w:val="20"/>
                <w:szCs w:val="20"/>
              </w:rPr>
              <w:t>Large events less frequent as winter warms, but occasional very large snowfalls</w:t>
            </w:r>
          </w:p>
        </w:tc>
        <w:tc>
          <w:tcPr>
            <w:tcW w:w="2890" w:type="dxa"/>
            <w:vMerge w:val="restart"/>
            <w:tcBorders>
              <w:top w:val="single" w:sz="4" w:space="0" w:color="2F99FF"/>
              <w:left w:val="single" w:sz="4" w:space="0" w:color="2F99FF"/>
              <w:right w:val="single" w:sz="4" w:space="0" w:color="2F99FF"/>
            </w:tcBorders>
            <w:shd w:val="clear" w:color="auto" w:fill="B9DDFF"/>
            <w:noWrap/>
            <w:vAlign w:val="center"/>
            <w:hideMark/>
          </w:tcPr>
          <w:p w14:paraId="52269697" w14:textId="77777777" w:rsidR="00173571" w:rsidRPr="00173571" w:rsidRDefault="00173571" w:rsidP="00173571">
            <w:pPr>
              <w:spacing w:after="0"/>
              <w:jc w:val="center"/>
              <w:rPr>
                <w:rFonts w:cs="Arial"/>
                <w:b/>
                <w:color w:val="305496"/>
                <w:sz w:val="20"/>
                <w:szCs w:val="20"/>
              </w:rPr>
            </w:pPr>
            <w:r w:rsidRPr="00173571">
              <w:rPr>
                <w:rFonts w:cs="Arial"/>
                <w:b/>
                <w:color w:val="305496"/>
                <w:sz w:val="20"/>
                <w:szCs w:val="20"/>
              </w:rPr>
              <w:t>Moderately Low</w:t>
            </w:r>
          </w:p>
        </w:tc>
      </w:tr>
      <w:tr w:rsidR="00173571" w:rsidRPr="00173571" w14:paraId="18927FA0" w14:textId="77777777" w:rsidTr="00173571">
        <w:trPr>
          <w:trHeight w:val="300"/>
        </w:trPr>
        <w:tc>
          <w:tcPr>
            <w:tcW w:w="2771" w:type="dxa"/>
            <w:tcBorders>
              <w:top w:val="single" w:sz="4" w:space="0" w:color="2F99FF"/>
              <w:left w:val="single" w:sz="4" w:space="0" w:color="2F99FF"/>
              <w:bottom w:val="single" w:sz="4" w:space="0" w:color="2F99FF"/>
              <w:right w:val="single" w:sz="4" w:space="0" w:color="2F99FF"/>
            </w:tcBorders>
            <w:shd w:val="clear" w:color="auto" w:fill="FFFFFF"/>
            <w:noWrap/>
            <w:vAlign w:val="center"/>
            <w:hideMark/>
          </w:tcPr>
          <w:p w14:paraId="209868B4" w14:textId="77777777" w:rsidR="00173571" w:rsidRPr="00173571" w:rsidRDefault="00173571" w:rsidP="00173571">
            <w:pPr>
              <w:spacing w:after="0"/>
              <w:jc w:val="center"/>
              <w:rPr>
                <w:rFonts w:cs="Arial"/>
                <w:color w:val="305496"/>
                <w:sz w:val="20"/>
                <w:szCs w:val="20"/>
              </w:rPr>
            </w:pPr>
            <w:r w:rsidRPr="00173571">
              <w:rPr>
                <w:rFonts w:cs="Arial"/>
                <w:b/>
                <w:color w:val="305496"/>
                <w:sz w:val="20"/>
                <w:szCs w:val="20"/>
              </w:rPr>
              <w:t>Severe Thunderstorms &amp; Tornadoes</w:t>
            </w:r>
          </w:p>
        </w:tc>
        <w:tc>
          <w:tcPr>
            <w:tcW w:w="4419" w:type="dxa"/>
            <w:tcBorders>
              <w:top w:val="single" w:sz="4" w:space="0" w:color="2F99FF"/>
              <w:left w:val="single" w:sz="4" w:space="0" w:color="2F99FF"/>
              <w:bottom w:val="single" w:sz="4" w:space="0" w:color="2F99FF"/>
              <w:right w:val="single" w:sz="4" w:space="0" w:color="2F99FF"/>
            </w:tcBorders>
            <w:shd w:val="clear" w:color="auto" w:fill="FFFFFF"/>
            <w:noWrap/>
            <w:vAlign w:val="bottom"/>
            <w:hideMark/>
          </w:tcPr>
          <w:p w14:paraId="11F57E29" w14:textId="77777777" w:rsidR="00173571" w:rsidRPr="00173571" w:rsidRDefault="00173571" w:rsidP="00173571">
            <w:pPr>
              <w:spacing w:after="0"/>
              <w:rPr>
                <w:rFonts w:cs="Arial"/>
                <w:color w:val="305496"/>
                <w:sz w:val="20"/>
                <w:szCs w:val="20"/>
              </w:rPr>
            </w:pPr>
            <w:r w:rsidRPr="00173571">
              <w:rPr>
                <w:rFonts w:cs="Arial"/>
                <w:color w:val="305496"/>
                <w:sz w:val="20"/>
                <w:szCs w:val="20"/>
              </w:rPr>
              <w:t>More “super events” possible, even if frequency decreases</w:t>
            </w:r>
          </w:p>
        </w:tc>
        <w:tc>
          <w:tcPr>
            <w:tcW w:w="2890" w:type="dxa"/>
            <w:vMerge/>
            <w:tcBorders>
              <w:left w:val="single" w:sz="4" w:space="0" w:color="2F99FF"/>
              <w:bottom w:val="single" w:sz="4" w:space="0" w:color="2F99FF"/>
              <w:right w:val="single" w:sz="4" w:space="0" w:color="2F99FF"/>
            </w:tcBorders>
            <w:shd w:val="clear" w:color="auto" w:fill="B9DDFF"/>
            <w:noWrap/>
            <w:vAlign w:val="bottom"/>
            <w:hideMark/>
          </w:tcPr>
          <w:p w14:paraId="11F5AA49" w14:textId="77777777" w:rsidR="00173571" w:rsidRPr="00173571" w:rsidRDefault="00173571" w:rsidP="00173571">
            <w:pPr>
              <w:spacing w:after="0"/>
              <w:jc w:val="center"/>
              <w:rPr>
                <w:rFonts w:cs="Arial"/>
                <w:color w:val="305496"/>
                <w:sz w:val="20"/>
                <w:szCs w:val="20"/>
              </w:rPr>
            </w:pPr>
          </w:p>
        </w:tc>
      </w:tr>
    </w:tbl>
    <w:p w14:paraId="213CFF73" w14:textId="77777777" w:rsidR="00173571" w:rsidRPr="00CE733B" w:rsidRDefault="00173571" w:rsidP="00173571">
      <w:pPr>
        <w:pStyle w:val="Caption"/>
        <w:spacing w:before="0" w:after="0"/>
        <w:rPr>
          <w:i/>
        </w:rPr>
      </w:pPr>
      <w:r>
        <w:rPr>
          <w:b w:val="0"/>
          <w:i/>
        </w:rPr>
        <w:t>*</w:t>
      </w:r>
      <w:r w:rsidRPr="00CE733B">
        <w:rPr>
          <w:b w:val="0"/>
          <w:i/>
        </w:rPr>
        <w:t>Source:</w:t>
      </w:r>
      <w:r>
        <w:rPr>
          <w:b w:val="0"/>
          <w:i/>
        </w:rPr>
        <w:t xml:space="preserve"> ICAT (2017)</w:t>
      </w:r>
      <w:r w:rsidRPr="00CE733B">
        <w:rPr>
          <w:b w:val="0"/>
          <w:i/>
        </w:rPr>
        <w:t>. Projected and expected trends among common weather hazards in Minnesota, and confidence that those hazards will change through the year 2099 in response to climate change. Graphic based on</w:t>
      </w:r>
      <w:r>
        <w:rPr>
          <w:b w:val="0"/>
          <w:i/>
        </w:rPr>
        <w:t xml:space="preserve"> </w:t>
      </w:r>
      <w:r w:rsidRPr="00CE733B">
        <w:rPr>
          <w:b w:val="0"/>
          <w:i/>
        </w:rPr>
        <w:t xml:space="preserve">information from </w:t>
      </w:r>
      <w:r>
        <w:rPr>
          <w:b w:val="0"/>
          <w:i/>
        </w:rPr>
        <w:t xml:space="preserve">the </w:t>
      </w:r>
      <w:r w:rsidRPr="00CE733B">
        <w:rPr>
          <w:b w:val="0"/>
          <w:i/>
        </w:rPr>
        <w:t xml:space="preserve">2014 National Climate Assessment. </w:t>
      </w:r>
    </w:p>
    <w:p w14:paraId="3C20B5D9" w14:textId="77777777" w:rsidR="00173571" w:rsidRPr="00FA2275" w:rsidRDefault="00173571" w:rsidP="00FA2275">
      <w:pPr>
        <w:pStyle w:val="Heading2"/>
        <w:rPr>
          <w:rStyle w:val="Hyperlink"/>
          <w:rFonts w:ascii="Arial" w:hAnsi="Arial"/>
          <w:color w:val="373737" w:themeColor="text2"/>
          <w:sz w:val="24"/>
          <w:u w:val="none"/>
        </w:rPr>
      </w:pPr>
      <w:bookmarkStart w:id="11" w:name="_Toc505083333"/>
      <w:bookmarkStart w:id="12" w:name="_Toc505161453"/>
      <w:bookmarkStart w:id="13" w:name="_Toc131773361"/>
      <w:r w:rsidRPr="00FA2275">
        <w:rPr>
          <w:rStyle w:val="Hyperlink"/>
          <w:rFonts w:ascii="Arial" w:hAnsi="Arial"/>
          <w:color w:val="373737" w:themeColor="text2"/>
          <w:sz w:val="24"/>
          <w:u w:val="none"/>
        </w:rPr>
        <w:t>Extreme Rainfall</w:t>
      </w:r>
      <w:bookmarkEnd w:id="11"/>
      <w:bookmarkEnd w:id="12"/>
      <w:bookmarkEnd w:id="13"/>
    </w:p>
    <w:p w14:paraId="4DED12DC" w14:textId="77777777" w:rsidR="00173571" w:rsidRDefault="00173571" w:rsidP="00173571">
      <w:pPr>
        <w:rPr>
          <w:shd w:val="clear" w:color="auto" w:fill="FFFFFF"/>
        </w:rPr>
      </w:pPr>
      <w:r w:rsidRPr="00457A11">
        <w:t xml:space="preserve">A changing Minnesota climate has shown that </w:t>
      </w:r>
      <w:r>
        <w:t xml:space="preserve">more </w:t>
      </w:r>
      <w:r w:rsidRPr="00714A6D">
        <w:t xml:space="preserve">energy and more moisture in the atmosphere </w:t>
      </w:r>
      <w:r>
        <w:t xml:space="preserve">has the potential to create </w:t>
      </w:r>
      <w:r w:rsidRPr="00714A6D">
        <w:t>more rainfall.</w:t>
      </w:r>
    </w:p>
    <w:p w14:paraId="1AF95146" w14:textId="77777777" w:rsidR="00173571" w:rsidRPr="007A0F8D" w:rsidRDefault="00173571" w:rsidP="00173571">
      <w:r w:rsidRPr="007A0F8D">
        <w:t xml:space="preserve">Precipitation has been increasing in Minnesota over the last century, as shown in Figure 1 which illustrates historic annual precipitation. </w:t>
      </w:r>
    </w:p>
    <w:p w14:paraId="69AFAB9D" w14:textId="1FE4DB86" w:rsidR="00173571" w:rsidRPr="00CE733B" w:rsidRDefault="002817D6" w:rsidP="00173571">
      <w:pPr>
        <w:spacing w:after="0"/>
        <w:rPr>
          <w:color w:val="7C7C7C" w:themeColor="text1" w:themeTint="A6"/>
        </w:rPr>
      </w:pPr>
      <w:r w:rsidRPr="00B060FD">
        <w:rPr>
          <w:noProof/>
        </w:rPr>
        <w:lastRenderedPageBreak/>
        <w:drawing>
          <wp:inline distT="0" distB="0" distL="0" distR="0" wp14:anchorId="29C66325" wp14:editId="03B4D857">
            <wp:extent cx="6400800" cy="3840480"/>
            <wp:effectExtent l="12700" t="12700" r="12700" b="7620"/>
            <wp:docPr id="232" name="Picture 232" descr="This figure shows the increase Minnesota's yearly precipitation from the year 1895 to 2016. The figure shows a very clear upward trend line in year on year precipi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jchiED\Desktop\Precipitation Tr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840480"/>
                    </a:xfrm>
                    <a:prstGeom prst="rect">
                      <a:avLst/>
                    </a:prstGeom>
                    <a:noFill/>
                    <a:ln>
                      <a:solidFill>
                        <a:schemeClr val="tx1"/>
                      </a:solidFill>
                    </a:ln>
                  </pic:spPr>
                </pic:pic>
              </a:graphicData>
            </a:graphic>
          </wp:inline>
        </w:drawing>
      </w:r>
    </w:p>
    <w:p w14:paraId="1357A74A" w14:textId="77777777" w:rsidR="00173571" w:rsidRPr="007A0F8D" w:rsidRDefault="00173571" w:rsidP="00173571">
      <w:pPr>
        <w:pStyle w:val="Caption"/>
        <w:rPr>
          <w:rStyle w:val="CaptionChar"/>
          <w:rFonts w:eastAsia="MS PGothic"/>
          <w:b/>
          <w:i/>
          <w:szCs w:val="16"/>
        </w:rPr>
      </w:pPr>
      <w:r>
        <w:rPr>
          <w:b w:val="0"/>
          <w:bCs w:val="0"/>
          <w:noProof/>
        </w:rPr>
        <mc:AlternateContent>
          <mc:Choice Requires="wps">
            <w:drawing>
              <wp:anchor distT="0" distB="0" distL="114300" distR="114300" simplePos="0" relativeHeight="251705344" behindDoc="0" locked="0" layoutInCell="1" allowOverlap="1" wp14:anchorId="1B6A6458" wp14:editId="5B983B57">
                <wp:simplePos x="0" y="0"/>
                <wp:positionH relativeFrom="margin">
                  <wp:posOffset>0</wp:posOffset>
                </wp:positionH>
                <wp:positionV relativeFrom="bottomMargin">
                  <wp:posOffset>-8429625</wp:posOffset>
                </wp:positionV>
                <wp:extent cx="5143500" cy="17145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5143500" cy="171450"/>
                        </a:xfrm>
                        <a:prstGeom prst="rect">
                          <a:avLst/>
                        </a:prstGeom>
                        <a:noFill/>
                        <a:ln>
                          <a:noFill/>
                        </a:ln>
                      </wps:spPr>
                      <wps:txbx>
                        <w:txbxContent>
                          <w:p w14:paraId="65EB7DF6" w14:textId="77777777" w:rsidR="00173571" w:rsidRPr="00262098" w:rsidRDefault="00173571" w:rsidP="00173571">
                            <w:pPr>
                              <w:pStyle w:val="Caption"/>
                              <w:spacing w:before="0"/>
                              <w:rPr>
                                <w:rFonts w:eastAsia="MS PGothic"/>
                                <w:noProof/>
                                <w:kern w:val="32"/>
                                <w14:textOutline w14:w="9525" w14:cap="rnd" w14:cmpd="sng" w14:algn="ctr">
                                  <w14:noFill/>
                                  <w14:prstDash w14:val="solid"/>
                                  <w14:bevel/>
                                </w14:textOutline>
                              </w:rPr>
                            </w:pPr>
                            <w:r>
                              <w:rPr>
                                <w14:textOutline w14:w="9525" w14:cap="rnd" w14:cmpd="sng" w14:algn="ctr">
                                  <w14:noFill/>
                                  <w14:prstDash w14:val="solid"/>
                                  <w14:bevel/>
                                </w14:textOutline>
                              </w:rPr>
                              <w:t xml:space="preserve">Figure 1. </w:t>
                            </w:r>
                            <w:r>
                              <w:t>Minnesota Annual Precipitation, 1895-2016*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6A6458" id="_x0000_t202" coordsize="21600,21600" o:spt="202" path="m,l,21600r21600,l21600,xe">
                <v:stroke joinstyle="miter"/>
                <v:path gradientshapeok="t" o:connecttype="rect"/>
              </v:shapetype>
              <v:shape id="Text Box 234" o:spid="_x0000_s1026" type="#_x0000_t202" style="position:absolute;margin-left:0;margin-top:-663.75pt;width:405pt;height:1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" filled="f" stroked="f">
                <v:textbox inset="0,0,0,0">
                  <w:txbxContent>
                    <w:p w14:paraId="65EB7DF6" w14:textId="77777777" w:rsidR="00173571" w:rsidRPr="00262098" w:rsidRDefault="00173571" w:rsidP="00173571">
                      <w:pPr>
                        <w:pStyle w:val="Caption"/>
                        <w:spacing w:before="0"/>
                        <w:rPr>
                          <w:rFonts w:eastAsia="MS PGothic"/>
                          <w:noProof/>
                          <w:kern w:val="32"/>
                          <w14:textOutline w14:w="9525" w14:cap="rnd" w14:cmpd="sng" w14:algn="ctr">
                            <w14:noFill/>
                            <w14:prstDash w14:val="solid"/>
                            <w14:bevel/>
                          </w14:textOutline>
                        </w:rPr>
                      </w:pPr>
                      <w:r>
                        <w:rPr>
                          <w14:textOutline w14:w="9525" w14:cap="rnd" w14:cmpd="sng" w14:algn="ctr">
                            <w14:noFill/>
                            <w14:prstDash w14:val="solid"/>
                            <w14:bevel/>
                          </w14:textOutline>
                        </w:rPr>
                        <w:t xml:space="preserve">Figure 1. </w:t>
                      </w:r>
                      <w:r>
                        <w:t>Minnesota Annual Precipitation, 1895-2016*</w:t>
                      </w:r>
                    </w:p>
                  </w:txbxContent>
                </v:textbox>
                <w10:wrap anchorx="margin" anchory="margin"/>
              </v:shape>
            </w:pict>
          </mc:Fallback>
        </mc:AlternateContent>
      </w:r>
      <w:r w:rsidRPr="00CE733B">
        <w:rPr>
          <w:rStyle w:val="CaptionChar"/>
        </w:rPr>
        <w:t>*</w:t>
      </w:r>
      <w:bookmarkStart w:id="14" w:name="_Hlk493857063"/>
      <w:r>
        <w:rPr>
          <w:rStyle w:val="CaptionChar"/>
          <w:i/>
        </w:rPr>
        <w:t xml:space="preserve">Source: </w:t>
      </w:r>
      <w:bookmarkEnd w:id="14"/>
      <w:r w:rsidRPr="007A0F8D">
        <w:rPr>
          <w:rStyle w:val="CaptionChar"/>
          <w:i/>
          <w:szCs w:val="16"/>
        </w:rPr>
        <w:t xml:space="preserve">NOAA National Centers for Environmental Information. Climate </w:t>
      </w:r>
      <w:proofErr w:type="gramStart"/>
      <w:r w:rsidRPr="007A0F8D">
        <w:rPr>
          <w:rStyle w:val="CaptionChar"/>
          <w:i/>
          <w:szCs w:val="16"/>
        </w:rPr>
        <w:t>at a Glance</w:t>
      </w:r>
      <w:proofErr w:type="gramEnd"/>
      <w:r w:rsidRPr="007A0F8D">
        <w:rPr>
          <w:rStyle w:val="CaptionChar"/>
          <w:i/>
          <w:szCs w:val="16"/>
        </w:rPr>
        <w:t>: U.S. Time Series, Precipitation. (April 2017). Retrieved on April 27, 2017, from</w:t>
      </w:r>
      <w:r w:rsidRPr="007A0F8D">
        <w:rPr>
          <w:rStyle w:val="CaptionChar"/>
          <w:rFonts w:eastAsia="MS PGothic"/>
          <w:i/>
          <w:szCs w:val="16"/>
        </w:rPr>
        <w:t> </w:t>
      </w:r>
      <w:hyperlink r:id="rId18" w:history="1">
        <w:r w:rsidRPr="007A0F8D">
          <w:rPr>
            <w:rStyle w:val="CaptionChar"/>
            <w:rFonts w:eastAsia="MS PGothic"/>
            <w:i/>
            <w:szCs w:val="16"/>
          </w:rPr>
          <w:t>http://www.ncdc.noaa.gov/cag/</w:t>
        </w:r>
      </w:hyperlink>
      <w:r w:rsidRPr="007A0F8D">
        <w:rPr>
          <w:rStyle w:val="CaptionChar"/>
          <w:rFonts w:eastAsia="MS PGothic"/>
          <w:i/>
          <w:szCs w:val="16"/>
        </w:rPr>
        <w:t xml:space="preserve">  </w:t>
      </w:r>
    </w:p>
    <w:p w14:paraId="24B98206" w14:textId="77777777" w:rsidR="00173571" w:rsidRPr="00457A11" w:rsidRDefault="00173571" w:rsidP="00173571">
      <w:bookmarkStart w:id="15" w:name="_Hlk503963472"/>
      <w:r w:rsidRPr="00457A11">
        <w:t xml:space="preserve">The blue trend line in Figure 1 shows that annual precipitation amounts have been steadily increasing, which is compounded by increasing rainfall totals for specific, isolated storms. There has been a marked increase in what the State Climatologist terms, ‘mega rain events.’ These mega rain events are defined as a 6 inches or greater rainfall event covering at least 1000 square miles, with a peak rainfall amount of 8 inches or greater. Historically, fourteen of these mega rain events have been recorded since 1866, with half of these events occurring within the last fourteen years. </w:t>
      </w:r>
      <w:bookmarkEnd w:id="15"/>
    </w:p>
    <w:p w14:paraId="7BBDE63C" w14:textId="77777777" w:rsidR="00173571" w:rsidRPr="00457A11" w:rsidRDefault="00173571" w:rsidP="00173571">
      <w:bookmarkStart w:id="16" w:name="_Hlk503963540"/>
      <w:r w:rsidRPr="00457A11">
        <w:t>These extreme rainfall trends put a strain on stormwater infrastructure and other surface water conveyance or retention efforts. Given the fact that much of the stormwater infrastructure within the Twin Cities metro was designed to convey surface water based on technical standards and rainfall estimations adopted in 1960, the increasing</w:t>
      </w:r>
      <w:r>
        <w:t>ly</w:t>
      </w:r>
      <w:r w:rsidRPr="00457A11">
        <w:t xml:space="preserve"> short, intense</w:t>
      </w:r>
      <w:r>
        <w:t xml:space="preserve"> rainfalls present </w:t>
      </w:r>
      <w:r w:rsidRPr="00457A11">
        <w:t xml:space="preserve">a challenge for communities and for the Metropolitan Council. </w:t>
      </w:r>
    </w:p>
    <w:p w14:paraId="3F3685A1" w14:textId="77777777" w:rsidR="00173571" w:rsidRDefault="00173571" w:rsidP="00173571">
      <w:pPr>
        <w:spacing w:after="0"/>
      </w:pPr>
      <w:r>
        <w:t xml:space="preserve">The National Climate Assessment states that the Midwest has already experienced a 37% increase in these larger rain events of 2.5 inches or greater (US Global Change Research Program, 2014). The extreme rainfall changes in the Midwest are only second to those of the Northeast US between 1958 and 2012. </w:t>
      </w:r>
    </w:p>
    <w:bookmarkEnd w:id="16"/>
    <w:p w14:paraId="29B158D1" w14:textId="77777777" w:rsidR="00173571" w:rsidRDefault="00173571" w:rsidP="00173571">
      <w:pPr>
        <w:spacing w:after="0"/>
        <w:rPr>
          <w:i/>
        </w:rPr>
      </w:pPr>
    </w:p>
    <w:p w14:paraId="13A90FE9" w14:textId="77777777" w:rsidR="00173571" w:rsidRDefault="00173571" w:rsidP="00FA2275">
      <w:pPr>
        <w:pStyle w:val="Heading3"/>
      </w:pPr>
      <w:bookmarkStart w:id="17" w:name="_Toc505083334"/>
      <w:bookmarkStart w:id="18" w:name="_Toc505161454"/>
      <w:bookmarkStart w:id="19" w:name="_Hlk503965624"/>
      <w:bookmarkStart w:id="20" w:name="_Toc131773362"/>
      <w:r>
        <w:t xml:space="preserve">Why Focus on </w:t>
      </w:r>
      <w:r w:rsidRPr="00C36141">
        <w:t>Localized</w:t>
      </w:r>
      <w:r>
        <w:t xml:space="preserve"> Flooding?</w:t>
      </w:r>
      <w:bookmarkEnd w:id="17"/>
      <w:bookmarkEnd w:id="18"/>
      <w:bookmarkEnd w:id="20"/>
    </w:p>
    <w:p w14:paraId="57D42A25" w14:textId="77777777" w:rsidR="00173571" w:rsidRDefault="00173571" w:rsidP="00173571">
      <w:bookmarkStart w:id="21" w:name="_Hlk503964751"/>
      <w:bookmarkEnd w:id="19"/>
      <w:r>
        <w:rPr>
          <w:shd w:val="clear" w:color="auto" w:fill="FFFFFF"/>
        </w:rPr>
        <w:t xml:space="preserve">From an asset management perspective, the financial implications of inaction are well researched and documented. </w:t>
      </w:r>
      <w:r w:rsidRPr="00CF3FC7">
        <w:rPr>
          <w:shd w:val="clear" w:color="auto" w:fill="FFFFFF"/>
        </w:rPr>
        <w:t>Ac</w:t>
      </w:r>
      <w:r w:rsidRPr="008D04DB">
        <w:rPr>
          <w:shd w:val="clear" w:color="auto" w:fill="FFFFFF"/>
        </w:rPr>
        <w:t xml:space="preserve">cording to the US Federal Emergency Management Agency (FEMA), federal insurance claims for flooding </w:t>
      </w:r>
      <w:r>
        <w:rPr>
          <w:shd w:val="clear" w:color="auto" w:fill="FFFFFF"/>
        </w:rPr>
        <w:t xml:space="preserve">damage </w:t>
      </w:r>
      <w:r w:rsidRPr="008D04DB">
        <w:rPr>
          <w:shd w:val="clear" w:color="auto" w:fill="FFFFFF"/>
        </w:rPr>
        <w:t>averaged $1.9 billion a year annually between 2006 and 2015, making flooding the costliest and most common type of natural disaster in the US (Planning Magazine, 2017).</w:t>
      </w:r>
      <w:r>
        <w:rPr>
          <w:shd w:val="clear" w:color="auto" w:fill="FFFFFF"/>
        </w:rPr>
        <w:t xml:space="preserve"> </w:t>
      </w:r>
    </w:p>
    <w:bookmarkEnd w:id="21"/>
    <w:p w14:paraId="0161B8BE" w14:textId="77777777" w:rsidR="00173571" w:rsidRDefault="00173571" w:rsidP="00173571"/>
    <w:p w14:paraId="1CF908B3" w14:textId="77777777" w:rsidR="00173571" w:rsidRDefault="00173571" w:rsidP="00173571">
      <w:bookmarkStart w:id="22" w:name="_Hlk503965050"/>
      <w:r>
        <w:t xml:space="preserve">This assessment focuses on the climate hazard of localized flooding for several reasons, including: </w:t>
      </w:r>
    </w:p>
    <w:p w14:paraId="18CF6CEF" w14:textId="77777777" w:rsidR="00173571" w:rsidRDefault="00173571" w:rsidP="00173571">
      <w:pPr>
        <w:pStyle w:val="ListParagraph"/>
        <w:numPr>
          <w:ilvl w:val="0"/>
          <w:numId w:val="38"/>
        </w:numPr>
        <w:spacing w:after="0"/>
      </w:pPr>
      <w:r>
        <w:t xml:space="preserve">Increases in extreme rainfall have already occurred, and this trend shows the highest probability of continuing in the future (See Table 1). </w:t>
      </w:r>
    </w:p>
    <w:p w14:paraId="6892CAC0" w14:textId="77777777" w:rsidR="00173571" w:rsidRDefault="00173571" w:rsidP="00173571">
      <w:pPr>
        <w:pStyle w:val="ListParagraph"/>
        <w:spacing w:after="0"/>
      </w:pPr>
    </w:p>
    <w:p w14:paraId="6279199A" w14:textId="77777777" w:rsidR="00173571" w:rsidRDefault="00173571" w:rsidP="00173571">
      <w:pPr>
        <w:pStyle w:val="ListParagraph"/>
        <w:numPr>
          <w:ilvl w:val="0"/>
          <w:numId w:val="38"/>
        </w:numPr>
        <w:spacing w:after="0"/>
      </w:pPr>
      <w:r>
        <w:t>Council assets are susceptible to vulnerabilities from potential localized flooding, including disruptions to the transit system, increase in inflow/infiltration to our wastewater infrastructure, adverse effects to water supply and water quality, and health and safety concerns for the region, for our customers, and for our employees.</w:t>
      </w:r>
    </w:p>
    <w:p w14:paraId="5AD8160A" w14:textId="77777777" w:rsidR="00173571" w:rsidRDefault="00173571" w:rsidP="00173571">
      <w:pPr>
        <w:spacing w:after="0"/>
      </w:pPr>
    </w:p>
    <w:p w14:paraId="2ED26975" w14:textId="77777777" w:rsidR="00173571" w:rsidRDefault="00173571" w:rsidP="00173571">
      <w:pPr>
        <w:spacing w:after="0"/>
      </w:pPr>
      <w:r>
        <w:t>Until now, no regional screening tool has been created to assess the potential impacts from localized flooding. The assessment allows the Council to screen regional assets for potential flood risk and subsequent vulnerability. In addition, the data analysis may provide leverage in advancing further regional and local analysis and tools. For example, this assessment may advance the interest in creating a regional stormwater dataset.</w:t>
      </w:r>
    </w:p>
    <w:p w14:paraId="59246F97" w14:textId="77777777" w:rsidR="00173571" w:rsidRPr="00C36141" w:rsidRDefault="00173571" w:rsidP="00FA2275">
      <w:pPr>
        <w:pStyle w:val="Heading2"/>
      </w:pPr>
      <w:bookmarkStart w:id="23" w:name="_Toc505083335"/>
      <w:bookmarkStart w:id="24" w:name="_Toc505161455"/>
      <w:bookmarkStart w:id="25" w:name="_Toc131773363"/>
      <w:bookmarkEnd w:id="22"/>
      <w:r w:rsidRPr="00C36141">
        <w:t>Extreme Heat</w:t>
      </w:r>
      <w:bookmarkEnd w:id="23"/>
      <w:bookmarkEnd w:id="24"/>
      <w:bookmarkEnd w:id="25"/>
    </w:p>
    <w:p w14:paraId="65D9D5A3" w14:textId="77777777" w:rsidR="00173571" w:rsidRPr="006F3F10" w:rsidRDefault="00173571" w:rsidP="00173571">
      <w:r>
        <w:t xml:space="preserve">The second area of this assessment focuses on extreme heat. Minnesota’s average temperatures have been increasing over the last century, as shown in Figure 3.  </w:t>
      </w:r>
    </w:p>
    <w:p w14:paraId="70E5A9A0" w14:textId="77777777" w:rsidR="00173571" w:rsidRPr="00457A11" w:rsidRDefault="00173571" w:rsidP="00173571">
      <w:pPr>
        <w:rPr>
          <w:i/>
          <w:sz w:val="16"/>
        </w:rPr>
      </w:pPr>
      <w:r w:rsidRPr="0003419E">
        <w:rPr>
          <w:noProof/>
        </w:rPr>
        <mc:AlternateContent>
          <mc:Choice Requires="wps">
            <w:drawing>
              <wp:anchor distT="0" distB="0" distL="114300" distR="114300" simplePos="0" relativeHeight="251711488" behindDoc="1" locked="0" layoutInCell="1" allowOverlap="1" wp14:anchorId="7A295B5C" wp14:editId="1FA2C1B3">
                <wp:simplePos x="0" y="0"/>
                <wp:positionH relativeFrom="column">
                  <wp:posOffset>-47625</wp:posOffset>
                </wp:positionH>
                <wp:positionV relativeFrom="paragraph">
                  <wp:posOffset>0</wp:posOffset>
                </wp:positionV>
                <wp:extent cx="6400800" cy="200025"/>
                <wp:effectExtent l="0" t="0" r="0" b="9525"/>
                <wp:wrapTight wrapText="bothSides">
                  <wp:wrapPolygon edited="0">
                    <wp:start x="0" y="0"/>
                    <wp:lineTo x="0" y="20571"/>
                    <wp:lineTo x="21536" y="20571"/>
                    <wp:lineTo x="2153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400800" cy="200025"/>
                        </a:xfrm>
                        <a:prstGeom prst="rect">
                          <a:avLst/>
                        </a:prstGeom>
                        <a:solidFill>
                          <a:prstClr val="white"/>
                        </a:solidFill>
                        <a:ln>
                          <a:noFill/>
                        </a:ln>
                      </wps:spPr>
                      <wps:txbx>
                        <w:txbxContent>
                          <w:p w14:paraId="071F6202" w14:textId="77777777" w:rsidR="00173571" w:rsidRPr="00457A11" w:rsidRDefault="00173571" w:rsidP="00173571">
                            <w:pPr>
                              <w:pStyle w:val="Caption"/>
                            </w:pPr>
                            <w:r w:rsidRPr="0003419E">
                              <w:t>Figure 3</w:t>
                            </w:r>
                            <w:r>
                              <w:t xml:space="preserve">. </w:t>
                            </w:r>
                            <w:r w:rsidRPr="00457A11">
                              <w:t>Minnesota Average Temperature, 1895-2016*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95B5C" id="Text Box 4" o:spid="_x0000_s1027" type="#_x0000_t202" style="position:absolute;margin-left:-3.75pt;margin-top:0;width:7in;height:15.7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" stroked="f">
                <v:textbox inset="0,0,0,0">
                  <w:txbxContent>
                    <w:p w14:paraId="071F6202" w14:textId="77777777" w:rsidR="00173571" w:rsidRPr="00457A11" w:rsidRDefault="00173571" w:rsidP="00173571">
                      <w:pPr>
                        <w:pStyle w:val="Caption"/>
                      </w:pPr>
                      <w:r w:rsidRPr="0003419E">
                        <w:t>Figure 3</w:t>
                      </w:r>
                      <w:r>
                        <w:t xml:space="preserve">. </w:t>
                      </w:r>
                      <w:r w:rsidRPr="00457A11">
                        <w:t>Minnesota Average Temperature, 1895-2016*</w:t>
                      </w:r>
                    </w:p>
                  </w:txbxContent>
                </v:textbox>
                <w10:wrap type="tight"/>
              </v:shape>
            </w:pict>
          </mc:Fallback>
        </mc:AlternateContent>
      </w:r>
      <w:r w:rsidRPr="000E5152">
        <w:rPr>
          <w:noProof/>
        </w:rPr>
        <w:drawing>
          <wp:anchor distT="0" distB="0" distL="114300" distR="114300" simplePos="0" relativeHeight="251706368" behindDoc="1" locked="0" layoutInCell="1" allowOverlap="1" wp14:anchorId="41EDAB72" wp14:editId="55D70FD3">
            <wp:simplePos x="0" y="0"/>
            <wp:positionH relativeFrom="column">
              <wp:posOffset>-47625</wp:posOffset>
            </wp:positionH>
            <wp:positionV relativeFrom="paragraph">
              <wp:posOffset>252730</wp:posOffset>
            </wp:positionV>
            <wp:extent cx="6400800" cy="3840480"/>
            <wp:effectExtent l="19050" t="19050" r="19050" b="26670"/>
            <wp:wrapTight wrapText="bothSides">
              <wp:wrapPolygon edited="0">
                <wp:start x="-64" y="-107"/>
                <wp:lineTo x="-64" y="21643"/>
                <wp:lineTo x="21600" y="21643"/>
                <wp:lineTo x="21600" y="-107"/>
                <wp:lineTo x="-64" y="-107"/>
              </wp:wrapPolygon>
            </wp:wrapTight>
            <wp:docPr id="236" name="Picture 236" descr="This figure shows the average Minnesota temperature from 1895 to 2016. The figure shows a sharp increase in yearly temperature averages, though these are primarily attributed to winter warm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ojchiED\Desktop\Average Temperature Tre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40480"/>
                    </a:xfrm>
                    <a:prstGeom prst="rect">
                      <a:avLst/>
                    </a:prstGeom>
                    <a:noFill/>
                    <a:ln>
                      <a:solidFill>
                        <a:sysClr val="windowText" lastClr="000000"/>
                      </a:solidFill>
                    </a:ln>
                  </pic:spPr>
                </pic:pic>
              </a:graphicData>
            </a:graphic>
          </wp:anchor>
        </w:drawing>
      </w:r>
      <w:bookmarkStart w:id="26" w:name="_Hlk493849107"/>
      <w:r w:rsidRPr="00457A11">
        <w:rPr>
          <w:rStyle w:val="CaptionChar"/>
          <w:b w:val="0"/>
          <w:i/>
        </w:rPr>
        <w:t xml:space="preserve">*Source: </w:t>
      </w:r>
      <w:r w:rsidRPr="00457A11">
        <w:rPr>
          <w:rStyle w:val="CaptionChar"/>
          <w:b w:val="0"/>
          <w:bCs w:val="0"/>
          <w:i/>
          <w:szCs w:val="16"/>
        </w:rPr>
        <w:t xml:space="preserve">NOAA National Centers for Environmental Information. Climate </w:t>
      </w:r>
      <w:proofErr w:type="gramStart"/>
      <w:r w:rsidRPr="00457A11">
        <w:rPr>
          <w:rStyle w:val="CaptionChar"/>
          <w:b w:val="0"/>
          <w:bCs w:val="0"/>
          <w:i/>
          <w:szCs w:val="16"/>
        </w:rPr>
        <w:t>at a Glance</w:t>
      </w:r>
      <w:proofErr w:type="gramEnd"/>
      <w:r w:rsidRPr="00457A11">
        <w:rPr>
          <w:rStyle w:val="CaptionChar"/>
          <w:b w:val="0"/>
          <w:bCs w:val="0"/>
          <w:i/>
          <w:szCs w:val="16"/>
        </w:rPr>
        <w:t>: U.S. Time Series, Temperature. (April 2017). Retrieved on April 27, 2017, from </w:t>
      </w:r>
      <w:hyperlink r:id="rId20" w:history="1">
        <w:r w:rsidRPr="00457A11">
          <w:rPr>
            <w:rStyle w:val="CaptionChar"/>
            <w:b w:val="0"/>
            <w:bCs w:val="0"/>
            <w:i/>
            <w:szCs w:val="16"/>
          </w:rPr>
          <w:t>http://www.ncdc.noaa.gov/cag/</w:t>
        </w:r>
      </w:hyperlink>
    </w:p>
    <w:bookmarkEnd w:id="26"/>
    <w:p w14:paraId="35A9500B" w14:textId="77777777" w:rsidR="00173571" w:rsidRDefault="00173571" w:rsidP="00173571">
      <w:pPr>
        <w:spacing w:after="0"/>
        <w:rPr>
          <w:i/>
          <w:sz w:val="16"/>
          <w:szCs w:val="16"/>
        </w:rPr>
      </w:pPr>
      <w:r>
        <w:lastRenderedPageBreak/>
        <w:t xml:space="preserve">The blue trend line above shows a steady increase in average annual temperature over the last hundred years. It should be noted </w:t>
      </w:r>
      <w:r w:rsidRPr="00427A70">
        <w:t>that the above graph does not demonstrate that M</w:t>
      </w:r>
      <w:r>
        <w:t>innesota</w:t>
      </w:r>
      <w:r w:rsidRPr="00427A70">
        <w:t xml:space="preserve"> has seen an upward trend in heat waves, which is a period of unusually hot weather that typically lasts two or more days. </w:t>
      </w:r>
      <w:r>
        <w:t xml:space="preserve">Separating </w:t>
      </w:r>
      <w:r w:rsidRPr="00427A70">
        <w:t xml:space="preserve">the data into average maximum and minimum temperatures, the increase in </w:t>
      </w:r>
      <w:r>
        <w:t xml:space="preserve">winter </w:t>
      </w:r>
      <w:r w:rsidRPr="00427A70">
        <w:t>minimum temperatures becomes apparent in the blue</w:t>
      </w:r>
      <w:r>
        <w:t xml:space="preserve"> trend line in Figure 4. </w:t>
      </w:r>
    </w:p>
    <w:p w14:paraId="3B7085A5" w14:textId="77777777" w:rsidR="00173571" w:rsidRDefault="00173571" w:rsidP="00173571">
      <w:pPr>
        <w:rPr>
          <w:i/>
          <w:sz w:val="16"/>
          <w:szCs w:val="16"/>
        </w:rPr>
      </w:pPr>
      <w:r w:rsidRPr="0003419E">
        <w:rPr>
          <w:noProof/>
        </w:rPr>
        <mc:AlternateContent>
          <mc:Choice Requires="wps">
            <w:drawing>
              <wp:anchor distT="0" distB="0" distL="114300" distR="114300" simplePos="0" relativeHeight="251708416" behindDoc="0" locked="0" layoutInCell="1" allowOverlap="1" wp14:anchorId="36870292" wp14:editId="747A6A9C">
                <wp:simplePos x="0" y="0"/>
                <wp:positionH relativeFrom="margin">
                  <wp:posOffset>47625</wp:posOffset>
                </wp:positionH>
                <wp:positionV relativeFrom="bottomMargin">
                  <wp:posOffset>-7391400</wp:posOffset>
                </wp:positionV>
                <wp:extent cx="5143500" cy="2476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5143500" cy="247650"/>
                        </a:xfrm>
                        <a:prstGeom prst="rect">
                          <a:avLst/>
                        </a:prstGeom>
                        <a:noFill/>
                        <a:ln>
                          <a:noFill/>
                        </a:ln>
                      </wps:spPr>
                      <wps:txbx>
                        <w:txbxContent>
                          <w:p w14:paraId="3E278A6D" w14:textId="77777777" w:rsidR="00173571" w:rsidRPr="00457A11" w:rsidRDefault="00173571" w:rsidP="00173571">
                            <w:pPr>
                              <w:pStyle w:val="Caption"/>
                              <w:rPr>
                                <w:rFonts w:eastAsia="MS PGothic"/>
                                <w:b w:val="0"/>
                                <w:noProof/>
                                <w:kern w:val="32"/>
                                <w14:textOutline w14:w="9525" w14:cap="rnd" w14:cmpd="sng" w14:algn="ctr">
                                  <w14:noFill/>
                                  <w14:prstDash w14:val="solid"/>
                                  <w14:bevel/>
                                </w14:textOutline>
                              </w:rPr>
                            </w:pPr>
                            <w:r w:rsidRPr="00457A11">
                              <w:rPr>
                                <w14:textOutline w14:w="9525" w14:cap="rnd" w14:cmpd="sng" w14:algn="ctr">
                                  <w14:noFill/>
                                  <w14:prstDash w14:val="solid"/>
                                  <w14:bevel/>
                                </w14:textOutline>
                              </w:rPr>
                              <w:t>Figure 4</w:t>
                            </w:r>
                            <w:r>
                              <w:rPr>
                                <w14:textOutline w14:w="9525" w14:cap="rnd" w14:cmpd="sng" w14:algn="ctr">
                                  <w14:noFill/>
                                  <w14:prstDash w14:val="solid"/>
                                  <w14:bevel/>
                                </w14:textOutline>
                              </w:rPr>
                              <w:t xml:space="preserve">. </w:t>
                            </w:r>
                            <w:r w:rsidRPr="00457A11">
                              <w:t>M</w:t>
                            </w:r>
                            <w:r>
                              <w:t>innesota</w:t>
                            </w:r>
                            <w:r w:rsidRPr="00457A11">
                              <w:t xml:space="preserve"> Maximum and Minimum Temperatures, 1895-2016*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70292" id="Text Box 242" o:spid="_x0000_s1028" type="#_x0000_t202" style="position:absolute;margin-left:3.75pt;margin-top:-582pt;width:405pt;height:1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" filled="f" stroked="f">
                <v:textbox inset="0,0,0,0">
                  <w:txbxContent>
                    <w:p w14:paraId="3E278A6D" w14:textId="77777777" w:rsidR="00173571" w:rsidRPr="00457A11" w:rsidRDefault="00173571" w:rsidP="00173571">
                      <w:pPr>
                        <w:pStyle w:val="Caption"/>
                        <w:rPr>
                          <w:rFonts w:eastAsia="MS PGothic"/>
                          <w:b w:val="0"/>
                          <w:noProof/>
                          <w:kern w:val="32"/>
                          <w14:textOutline w14:w="9525" w14:cap="rnd" w14:cmpd="sng" w14:algn="ctr">
                            <w14:noFill/>
                            <w14:prstDash w14:val="solid"/>
                            <w14:bevel/>
                          </w14:textOutline>
                        </w:rPr>
                      </w:pPr>
                      <w:r w:rsidRPr="00457A11">
                        <w:rPr>
                          <w14:textOutline w14:w="9525" w14:cap="rnd" w14:cmpd="sng" w14:algn="ctr">
                            <w14:noFill/>
                            <w14:prstDash w14:val="solid"/>
                            <w14:bevel/>
                          </w14:textOutline>
                        </w:rPr>
                        <w:t>Figure 4</w:t>
                      </w:r>
                      <w:r>
                        <w:rPr>
                          <w14:textOutline w14:w="9525" w14:cap="rnd" w14:cmpd="sng" w14:algn="ctr">
                            <w14:noFill/>
                            <w14:prstDash w14:val="solid"/>
                            <w14:bevel/>
                          </w14:textOutline>
                        </w:rPr>
                        <w:t xml:space="preserve">. </w:t>
                      </w:r>
                      <w:r w:rsidRPr="00457A11">
                        <w:t>M</w:t>
                      </w:r>
                      <w:r>
                        <w:t>innesota</w:t>
                      </w:r>
                      <w:r w:rsidRPr="00457A11">
                        <w:t xml:space="preserve"> Maximum and Minimum Temperatures, 1895-2016*</w:t>
                      </w:r>
                    </w:p>
                  </w:txbxContent>
                </v:textbox>
                <w10:wrap anchorx="margin" anchory="margin"/>
              </v:shape>
            </w:pict>
          </mc:Fallback>
        </mc:AlternateContent>
      </w:r>
      <w:r w:rsidRPr="00CE733B">
        <w:rPr>
          <w:b/>
          <w:bCs/>
          <w:i/>
          <w:noProof/>
        </w:rPr>
        <w:drawing>
          <wp:anchor distT="0" distB="0" distL="114300" distR="114300" simplePos="0" relativeHeight="251707392" behindDoc="1" locked="0" layoutInCell="1" allowOverlap="1" wp14:anchorId="1758DF21" wp14:editId="4774C397">
            <wp:simplePos x="0" y="0"/>
            <wp:positionH relativeFrom="column">
              <wp:posOffset>47625</wp:posOffset>
            </wp:positionH>
            <wp:positionV relativeFrom="page">
              <wp:posOffset>2017395</wp:posOffset>
            </wp:positionV>
            <wp:extent cx="6372225" cy="1943100"/>
            <wp:effectExtent l="0" t="0" r="9525" b="0"/>
            <wp:wrapTight wrapText="bothSides">
              <wp:wrapPolygon edited="0">
                <wp:start x="0" y="0"/>
                <wp:lineTo x="0" y="21388"/>
                <wp:lineTo x="21568" y="21388"/>
                <wp:lineTo x="21568" y="0"/>
                <wp:lineTo x="0" y="0"/>
              </wp:wrapPolygon>
            </wp:wrapTight>
            <wp:docPr id="241" name="Picture 241" descr="These two figures show the increase in Minnesota maximum and minimum temperatures between 1895 and 20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225" cy="1943100"/>
                    </a:xfrm>
                    <a:prstGeom prst="rect">
                      <a:avLst/>
                    </a:prstGeom>
                  </pic:spPr>
                </pic:pic>
              </a:graphicData>
            </a:graphic>
          </wp:anchor>
        </w:drawing>
      </w:r>
    </w:p>
    <w:p w14:paraId="66C3E800" w14:textId="77777777" w:rsidR="00173571" w:rsidRPr="00457A11" w:rsidRDefault="00173571" w:rsidP="00173571">
      <w:pPr>
        <w:rPr>
          <w:i/>
          <w:sz w:val="16"/>
          <w:szCs w:val="16"/>
        </w:rPr>
      </w:pPr>
      <w:r w:rsidRPr="00A97253">
        <w:rPr>
          <w:i/>
          <w:sz w:val="16"/>
          <w:szCs w:val="16"/>
        </w:rPr>
        <w:t xml:space="preserve">*Source: NOAA National Centers for Environmental Information. Climate </w:t>
      </w:r>
      <w:proofErr w:type="gramStart"/>
      <w:r w:rsidRPr="00A97253">
        <w:rPr>
          <w:i/>
          <w:sz w:val="16"/>
          <w:szCs w:val="16"/>
        </w:rPr>
        <w:t>at a Glance</w:t>
      </w:r>
      <w:proofErr w:type="gramEnd"/>
      <w:r w:rsidRPr="00A97253">
        <w:rPr>
          <w:i/>
          <w:sz w:val="16"/>
          <w:szCs w:val="16"/>
        </w:rPr>
        <w:t>: U.S. Time Series, Maximum Temperature &amp; Minimum Temperature. (April 2017). Retrieved on April 27, 2017, from</w:t>
      </w:r>
      <w:r w:rsidRPr="00A97253">
        <w:rPr>
          <w:rStyle w:val="apple-converted-space"/>
          <w:rFonts w:ascii="inherit" w:eastAsia="MS PGothic" w:hAnsi="inherit"/>
          <w:i/>
          <w:color w:val="444444"/>
          <w:sz w:val="16"/>
          <w:szCs w:val="16"/>
        </w:rPr>
        <w:t> </w:t>
      </w:r>
      <w:proofErr w:type="gramStart"/>
      <w:r w:rsidRPr="00A97253">
        <w:rPr>
          <w:rFonts w:eastAsia="MS PGothic" w:cs="Arial"/>
          <w:i/>
          <w:sz w:val="16"/>
          <w:szCs w:val="16"/>
          <w:bdr w:val="none" w:sz="0" w:space="0" w:color="auto" w:frame="1"/>
        </w:rPr>
        <w:t>http://www.ncdc.noaa.gov/cag/</w:t>
      </w:r>
      <w:proofErr w:type="gramEnd"/>
    </w:p>
    <w:p w14:paraId="04A838C5" w14:textId="77777777" w:rsidR="00173571" w:rsidRDefault="00173571" w:rsidP="00173571">
      <w:r>
        <w:t xml:space="preserve">State Climatologists are highly confident that heat waves are likely to trend upwards in future summers in the state, from 2025 onwards. To create strategies to address extreme heat, researchers seek to identify the factors that exacerbate extreme heat. This investigation has shown that higher temperatures are amplified in areas with higher concentrations of pavement and impervious surface, as these areas tend to absorb the residual heat and hold that heat longer than vegetation would. This effect is called the Urban Heat Island effect, or UHI. Buildings can block the wind, reducing a mitigating effect on the extreme heat. The four components that make up the UHI are lack of vegetation, a high percentage of impervious surfaces, residual heat from cars and mechanical cooling, and building morphology. </w:t>
      </w:r>
    </w:p>
    <w:p w14:paraId="44969F34" w14:textId="77777777" w:rsidR="00173571" w:rsidRDefault="00173571" w:rsidP="00173571">
      <w:r>
        <w:t xml:space="preserve">Using remote sensing and satellite imagery, the Council has mapped an extreme heat event in the region, detailing the land surface temperature during a three-day heat wave, at noon on July 22, 2016. The map shows areas of extreme heat within the urban core area of the metro, while it also shows that areas near parks and water bodies are significantly cooler. It is important to emphasize that the data details land surface temperature, as opposed to air temperature. Air temperature data can provide a better measure of potential extreme heat impacts on human health. Due to data collection constraints with alternative data sets, the use of land surface temperature has ensured that this analysis has full metropolitan coverage. In addition, the land surface temperature can be helpful in identifying land use and built environment strategies to mitigate extreme heat in specific locations through a variety of site-specific interventions. </w:t>
      </w:r>
    </w:p>
    <w:p w14:paraId="61666C39" w14:textId="77777777" w:rsidR="00173571" w:rsidRDefault="00173571" w:rsidP="00173571">
      <w:pPr>
        <w:rPr>
          <w:rFonts w:ascii="Calibri" w:hAnsi="Calibri"/>
          <w:color w:val="000000"/>
          <w:sz w:val="27"/>
          <w:szCs w:val="27"/>
        </w:rPr>
      </w:pPr>
      <w:r>
        <w:t xml:space="preserve">An extreme heat assessment will form part of the CVA as a separate chapter. Due to the limitations of this dataset in assessing impacts to specific regional assets, the assessment will evaluate correlations between heat and two primary factors: vegetation and the built environment. Another portion of the CVA focuses on human vulnerability to both localized flooding and extreme heat. </w:t>
      </w:r>
    </w:p>
    <w:p w14:paraId="3152BAD9" w14:textId="77777777" w:rsidR="00173571" w:rsidRDefault="00173571" w:rsidP="00FA2275">
      <w:pPr>
        <w:pStyle w:val="Heading3"/>
      </w:pPr>
      <w:bookmarkStart w:id="27" w:name="_Toc505083336"/>
      <w:bookmarkStart w:id="28" w:name="_Toc505161456"/>
      <w:bookmarkStart w:id="29" w:name="_Toc131773364"/>
      <w:r>
        <w:t>Why Focus on Extreme Heat?</w:t>
      </w:r>
      <w:bookmarkEnd w:id="27"/>
      <w:bookmarkEnd w:id="28"/>
      <w:bookmarkEnd w:id="29"/>
    </w:p>
    <w:p w14:paraId="4DD6DF23" w14:textId="77777777" w:rsidR="00173571" w:rsidRDefault="00173571" w:rsidP="00173571">
      <w:r>
        <w:t xml:space="preserve">This assessment focuses extreme heat for several reasons, including: </w:t>
      </w:r>
    </w:p>
    <w:p w14:paraId="473B266B" w14:textId="77777777" w:rsidR="00173571" w:rsidRDefault="00173571" w:rsidP="00173571">
      <w:pPr>
        <w:pStyle w:val="ListParagraph"/>
        <w:numPr>
          <w:ilvl w:val="0"/>
          <w:numId w:val="39"/>
        </w:numPr>
        <w:spacing w:after="0"/>
      </w:pPr>
      <w:r>
        <w:lastRenderedPageBreak/>
        <w:t xml:space="preserve">Though heat waves have not shown an upward trend, heat waves are more likely to occur in the future, beyond the year 2025, </w:t>
      </w:r>
      <w:proofErr w:type="gramStart"/>
      <w:r>
        <w:t>according</w:t>
      </w:r>
      <w:proofErr w:type="gramEnd"/>
      <w:r>
        <w:t xml:space="preserve"> the Minnesota State Climatology Office (Table 1). </w:t>
      </w:r>
    </w:p>
    <w:p w14:paraId="433DB581" w14:textId="77777777" w:rsidR="00173571" w:rsidRDefault="00173571" w:rsidP="00173571">
      <w:pPr>
        <w:pStyle w:val="ListParagraph"/>
        <w:spacing w:after="0"/>
      </w:pPr>
    </w:p>
    <w:p w14:paraId="3168FF83" w14:textId="77777777" w:rsidR="00173571" w:rsidRDefault="00173571" w:rsidP="00173571">
      <w:pPr>
        <w:pStyle w:val="ListParagraph"/>
        <w:numPr>
          <w:ilvl w:val="0"/>
          <w:numId w:val="39"/>
        </w:numPr>
        <w:spacing w:after="0"/>
      </w:pPr>
      <w:r>
        <w:t xml:space="preserve">Human vulnerability to extreme heat is of concern for many stakeholders in the region, particularly county public health departments and agency partners. </w:t>
      </w:r>
    </w:p>
    <w:p w14:paraId="241F22C7" w14:textId="77777777" w:rsidR="00173571" w:rsidRDefault="00173571" w:rsidP="00173571">
      <w:pPr>
        <w:spacing w:after="0"/>
      </w:pPr>
    </w:p>
    <w:p w14:paraId="5985EC21" w14:textId="77777777" w:rsidR="00173571" w:rsidRDefault="00173571" w:rsidP="00173571">
      <w:pPr>
        <w:pStyle w:val="ListParagraph"/>
        <w:numPr>
          <w:ilvl w:val="0"/>
          <w:numId w:val="39"/>
        </w:numPr>
        <w:spacing w:after="0"/>
      </w:pPr>
      <w:r>
        <w:t xml:space="preserve">The data created for this assessment allows us to investigate the relationship between the overall built and natural environment and the UHI effect. </w:t>
      </w:r>
    </w:p>
    <w:p w14:paraId="01C0A4E7" w14:textId="77777777" w:rsidR="00173571" w:rsidRDefault="00173571" w:rsidP="00173571">
      <w:pPr>
        <w:spacing w:after="0"/>
      </w:pPr>
    </w:p>
    <w:p w14:paraId="5682EF82" w14:textId="77777777" w:rsidR="00173571" w:rsidRDefault="00173571" w:rsidP="00173571">
      <w:pPr>
        <w:spacing w:after="0"/>
      </w:pPr>
      <w:r>
        <w:t xml:space="preserve">Until now, no screening tool with regional coverage has been created to identify extreme heat through UHI. This work could provide leverage in advancing analysis and tools in this area. For example, the University of Minnesota has developed an extensive sensor network which measures the UHI using air temperature. The Council’s land surface temperature map may spur further research and expanded geographic coverage of the University’s research into UHI effect.   </w:t>
      </w:r>
    </w:p>
    <w:p w14:paraId="782B33E7" w14:textId="77777777" w:rsidR="00173571" w:rsidRPr="00FA2275" w:rsidRDefault="00173571" w:rsidP="00FA2275">
      <w:pPr>
        <w:pStyle w:val="Heading1"/>
      </w:pPr>
      <w:bookmarkStart w:id="30" w:name="_Toc505083337"/>
      <w:bookmarkStart w:id="31" w:name="_Toc505161457"/>
      <w:bookmarkStart w:id="32" w:name="_Toc131773365"/>
      <w:r w:rsidRPr="00FA2275">
        <w:t>Project Purpose</w:t>
      </w:r>
      <w:bookmarkEnd w:id="30"/>
      <w:bookmarkEnd w:id="31"/>
      <w:bookmarkEnd w:id="32"/>
    </w:p>
    <w:p w14:paraId="2C73286B" w14:textId="77777777" w:rsidR="00173571" w:rsidRPr="000E2E03" w:rsidRDefault="00173571" w:rsidP="00173571">
      <w:r w:rsidRPr="00E95CC8">
        <w:t xml:space="preserve">Recognizing the importance of climate change mitigation, adaptation, and resilience, the </w:t>
      </w:r>
      <w:r>
        <w:t xml:space="preserve">Metropolitan </w:t>
      </w:r>
      <w:r w:rsidRPr="00E95CC8">
        <w:t xml:space="preserve">Council will use climate impacts as a lens through which to examine </w:t>
      </w:r>
      <w:proofErr w:type="gramStart"/>
      <w:r w:rsidRPr="00E95CC8">
        <w:t>all of</w:t>
      </w:r>
      <w:proofErr w:type="gramEnd"/>
      <w:r w:rsidRPr="00E95CC8">
        <w:t xml:space="preserve"> its work. </w:t>
      </w:r>
      <w:r w:rsidRPr="00CE733B">
        <w:rPr>
          <w:i/>
        </w:rPr>
        <w:t>Thrive MSP 2040</w:t>
      </w:r>
      <w:r>
        <w:rPr>
          <w:i/>
        </w:rPr>
        <w:t xml:space="preserve"> </w:t>
      </w:r>
      <w:r>
        <w:t>(Thrive), the metropolitan development guide,</w:t>
      </w:r>
      <w:r w:rsidRPr="00E95CC8">
        <w:rPr>
          <w:i/>
          <w:iCs/>
        </w:rPr>
        <w:t xml:space="preserve"> </w:t>
      </w:r>
      <w:r w:rsidRPr="00E95CC8">
        <w:t xml:space="preserve">articulates that the Council will look for opportunities to use both its operational and planning </w:t>
      </w:r>
      <w:r>
        <w:t xml:space="preserve">authorities </w:t>
      </w:r>
      <w:r w:rsidRPr="00E95CC8">
        <w:t xml:space="preserve">to plan for and respond to the effects of climate change, both challenges and opportunities. The Council is dedicated to expanding its </w:t>
      </w:r>
      <w:r>
        <w:t>support to</w:t>
      </w:r>
      <w:r w:rsidRPr="00E95CC8">
        <w:t xml:space="preserve"> local governments in climate change planning. </w:t>
      </w:r>
    </w:p>
    <w:p w14:paraId="58E26251" w14:textId="77777777" w:rsidR="00173571" w:rsidRDefault="00173571" w:rsidP="00173571">
      <w:bookmarkStart w:id="33" w:name="_Hlk502673941"/>
      <w:r>
        <w:t xml:space="preserve">The </w:t>
      </w:r>
      <w:r w:rsidRPr="00E95CC8">
        <w:t xml:space="preserve">Sustainability </w:t>
      </w:r>
      <w:r>
        <w:t xml:space="preserve">and Equity </w:t>
      </w:r>
      <w:r w:rsidRPr="00E95CC8">
        <w:t>outcome</w:t>
      </w:r>
      <w:r>
        <w:t xml:space="preserve">s within Thrive, as well as </w:t>
      </w:r>
      <w:r w:rsidRPr="00E95CC8">
        <w:t xml:space="preserve">the Building in Resilience land use policy, </w:t>
      </w:r>
      <w:r>
        <w:t xml:space="preserve">provide policy direction to </w:t>
      </w:r>
      <w:r w:rsidRPr="00E95CC8">
        <w:t xml:space="preserve">produce a regional Climate Vulnerability Assessment to plan for and manage Council infrastructure with the aim of enhancing the lifespan of Council assets through </w:t>
      </w:r>
      <w:r>
        <w:t>a strategic and proactive planning approach</w:t>
      </w:r>
      <w:r w:rsidRPr="00E95CC8">
        <w:t xml:space="preserve">. Beyond extending the life of Council </w:t>
      </w:r>
      <w:r>
        <w:t xml:space="preserve">assets and infrastructure, outcomes from this </w:t>
      </w:r>
      <w:r w:rsidRPr="00E95CC8">
        <w:t xml:space="preserve">project </w:t>
      </w:r>
      <w:r>
        <w:t>may reduce</w:t>
      </w:r>
      <w:r w:rsidRPr="00E95CC8">
        <w:t xml:space="preserve"> Council costs</w:t>
      </w:r>
      <w:r>
        <w:t xml:space="preserve"> through efficient front-end planning and targeted maintenance</w:t>
      </w:r>
      <w:r w:rsidRPr="00E95CC8">
        <w:t xml:space="preserve">. </w:t>
      </w:r>
    </w:p>
    <w:p w14:paraId="7FE2A845" w14:textId="77777777" w:rsidR="00173571" w:rsidRPr="00FA2275" w:rsidRDefault="00173571" w:rsidP="00FA2275">
      <w:pPr>
        <w:pStyle w:val="Heading2"/>
      </w:pPr>
      <w:bookmarkStart w:id="34" w:name="_Toc505083338"/>
      <w:bookmarkStart w:id="35" w:name="_Toc505161458"/>
      <w:bookmarkStart w:id="36" w:name="_Toc131773366"/>
      <w:bookmarkEnd w:id="33"/>
      <w:r w:rsidRPr="00FA2275">
        <w:t>Thrive Outcomes</w:t>
      </w:r>
      <w:bookmarkEnd w:id="34"/>
      <w:bookmarkEnd w:id="35"/>
      <w:bookmarkEnd w:id="36"/>
    </w:p>
    <w:p w14:paraId="355E6005" w14:textId="77777777" w:rsidR="00173571" w:rsidRDefault="00173571" w:rsidP="00173571">
      <w:pPr>
        <w:spacing w:after="0"/>
      </w:pPr>
      <w:r w:rsidRPr="009163A1">
        <w:rPr>
          <w:iCs/>
        </w:rPr>
        <w:t>Thrive</w:t>
      </w:r>
      <w:r w:rsidRPr="00E95CC8">
        <w:rPr>
          <w:i/>
          <w:iCs/>
        </w:rPr>
        <w:t xml:space="preserve"> </w:t>
      </w:r>
      <w:r w:rsidRPr="00E95CC8">
        <w:t>identifies Sustainability</w:t>
      </w:r>
      <w:r>
        <w:t xml:space="preserve"> and Equity</w:t>
      </w:r>
      <w:r w:rsidRPr="00E95CC8">
        <w:t xml:space="preserve"> as </w:t>
      </w:r>
      <w:r>
        <w:t xml:space="preserve">two </w:t>
      </w:r>
      <w:r w:rsidRPr="00E95CC8">
        <w:t xml:space="preserve">of five desired outcomes that define a shared regional vision. Planning for sustainability means providing leadership, information, and technical assistance to support local governments’ consideration of climate change mitigation, </w:t>
      </w:r>
      <w:proofErr w:type="gramStart"/>
      <w:r w:rsidRPr="00E95CC8">
        <w:t>adaptation</w:t>
      </w:r>
      <w:proofErr w:type="gramEnd"/>
      <w:r w:rsidRPr="00E95CC8">
        <w:t xml:space="preserve"> and resilience. Climate change looms large as an issue with the potential to adversely affect the region in the absence of intentional and proactive planning</w:t>
      </w:r>
      <w:r>
        <w:t xml:space="preserve"> to both mitigate and adapt to the impacts of a changing climate</w:t>
      </w:r>
      <w:r w:rsidRPr="00E95CC8">
        <w:t xml:space="preserve">. </w:t>
      </w:r>
    </w:p>
    <w:p w14:paraId="00966A86" w14:textId="77777777" w:rsidR="00173571" w:rsidRPr="009B4E90" w:rsidRDefault="00173571" w:rsidP="00173571">
      <w:r>
        <w:t xml:space="preserve">Thrive states that “The Metropolitan Council will use equity as a lens to evaluate its operations, planning, and investments, and explore its authority to use its resources and roles to mitigate the place-based dimension of disparities by race, ethnicity, income, and ability” (p. 41). Strategies to adapt to or mitigate against climate hazards should always address equity and achieve equitable outcomes. This aim is especially relevant in formulating strategies to reduce the impact of climate hazards. Research has shown that the most vulnerable populations are often the most impacted by the effects of climate change. </w:t>
      </w:r>
    </w:p>
    <w:p w14:paraId="25814DD4" w14:textId="77777777" w:rsidR="00173571" w:rsidRPr="00E95CC8" w:rsidRDefault="00173571" w:rsidP="00173571">
      <w:pPr>
        <w:pStyle w:val="Heading3"/>
      </w:pPr>
      <w:bookmarkStart w:id="37" w:name="_Toc505083339"/>
      <w:bookmarkStart w:id="38" w:name="_Toc505161459"/>
      <w:bookmarkStart w:id="39" w:name="_Toc131773367"/>
      <w:r w:rsidRPr="00E95CC8">
        <w:t>Building in Resilience Land Use Policy</w:t>
      </w:r>
      <w:bookmarkEnd w:id="37"/>
      <w:bookmarkEnd w:id="38"/>
      <w:bookmarkEnd w:id="39"/>
    </w:p>
    <w:p w14:paraId="6C938BDD" w14:textId="77777777" w:rsidR="00173571" w:rsidRDefault="00173571" w:rsidP="00173571">
      <w:r w:rsidRPr="00E95CC8">
        <w:t xml:space="preserve">To </w:t>
      </w:r>
      <w:r>
        <w:t xml:space="preserve">achieve </w:t>
      </w:r>
      <w:r w:rsidRPr="00E95CC8">
        <w:t>the five desired outcomes, the Council has identified seven land use policies to guide land use and regional development. The land use policy Building i</w:t>
      </w:r>
      <w:r>
        <w:t>n Resilience</w:t>
      </w:r>
      <w:r w:rsidRPr="00E95CC8">
        <w:t xml:space="preserve"> seeks to develop local resilienc</w:t>
      </w:r>
      <w:r>
        <w:t>e</w:t>
      </w:r>
      <w:r w:rsidRPr="00E95CC8">
        <w:t xml:space="preserve"> to the impacts of climate change. The Council’s role in Building in Resilience includes identifying and addressing potential vulnerabilities in regional systems </w:t>
      </w:r>
      <w:proofErr w:type="gramStart"/>
      <w:r w:rsidRPr="00E95CC8">
        <w:t>as a result of</w:t>
      </w:r>
      <w:proofErr w:type="gramEnd"/>
      <w:r w:rsidRPr="00E95CC8">
        <w:t xml:space="preserve"> increased frequency and severity in temperature, pre</w:t>
      </w:r>
      <w:r>
        <w:t>cipitation, and extreme weather</w:t>
      </w:r>
      <w:r w:rsidRPr="00E95CC8">
        <w:t xml:space="preserve">. </w:t>
      </w:r>
    </w:p>
    <w:p w14:paraId="73699E6C" w14:textId="77777777" w:rsidR="00173571" w:rsidRPr="00107EFA" w:rsidRDefault="00173571" w:rsidP="00173571">
      <w:pPr>
        <w:pStyle w:val="Heading2"/>
      </w:pPr>
      <w:bookmarkStart w:id="40" w:name="_Toc505083340"/>
      <w:bookmarkStart w:id="41" w:name="_Toc505161460"/>
      <w:bookmarkStart w:id="42" w:name="_Toc131773368"/>
      <w:r>
        <w:lastRenderedPageBreak/>
        <w:t>Technical Support</w:t>
      </w:r>
      <w:bookmarkEnd w:id="40"/>
      <w:bookmarkEnd w:id="41"/>
      <w:bookmarkEnd w:id="42"/>
    </w:p>
    <w:p w14:paraId="35EF8481" w14:textId="77777777" w:rsidR="00173571" w:rsidRPr="00E95CC8" w:rsidRDefault="00173571" w:rsidP="00173571">
      <w:bookmarkStart w:id="43" w:name="_Hlk502674139"/>
      <w:r w:rsidRPr="001865A6">
        <w:t>“It is at the local level of government where most climate change impacts occur. Local jurisdictions are where streets and homes are flooded, where infrastructure is installed, where potable water is supplied, and w</w:t>
      </w:r>
      <w:r>
        <w:t>h</w:t>
      </w:r>
      <w:r w:rsidRPr="001865A6">
        <w:t>ere building pe</w:t>
      </w:r>
      <w:r>
        <w:t>rmits are issued. As a result, ‘Main Street’</w:t>
      </w:r>
      <w:r w:rsidRPr="001865A6">
        <w:t xml:space="preserve"> is the n</w:t>
      </w:r>
      <w:r>
        <w:t xml:space="preserve">exus for climate change action” </w:t>
      </w:r>
      <w:bookmarkStart w:id="44" w:name="_Hlk493857354"/>
      <w:r w:rsidRPr="006B68D0">
        <w:t>(</w:t>
      </w:r>
      <w:r w:rsidRPr="00CE733B">
        <w:t>APA, 2011</w:t>
      </w:r>
      <w:r w:rsidRPr="006B68D0">
        <w:t>).</w:t>
      </w:r>
      <w:r>
        <w:t xml:space="preserve"> </w:t>
      </w:r>
    </w:p>
    <w:bookmarkEnd w:id="43"/>
    <w:bookmarkEnd w:id="44"/>
    <w:p w14:paraId="40BB18AA" w14:textId="77777777" w:rsidR="00173571" w:rsidRDefault="00173571" w:rsidP="00173571">
      <w:r w:rsidRPr="00E95CC8">
        <w:t xml:space="preserve">The development of a Climate Vulnerability Assessment (CVA) report and CVA tools (consisting of data sets, </w:t>
      </w:r>
      <w:r>
        <w:t>interactive mapping tools, and story maps</w:t>
      </w:r>
      <w:r w:rsidRPr="00E95CC8">
        <w:t xml:space="preserve">) will complement the online </w:t>
      </w:r>
      <w:hyperlink r:id="rId22" w:history="1">
        <w:r w:rsidRPr="00CE733B">
          <w:rPr>
            <w:rStyle w:val="Hyperlink"/>
            <w:rFonts w:cs="Arial"/>
          </w:rPr>
          <w:t>Local Planning Handbook</w:t>
        </w:r>
      </w:hyperlink>
      <w:r w:rsidRPr="00127EF3">
        <w:t xml:space="preserve"> </w:t>
      </w:r>
      <w:r w:rsidRPr="00E95CC8">
        <w:t xml:space="preserve">through ensuring </w:t>
      </w:r>
      <w:r>
        <w:t xml:space="preserve">that </w:t>
      </w:r>
      <w:r w:rsidRPr="00E95CC8">
        <w:t xml:space="preserve">an online resource of CVA </w:t>
      </w:r>
      <w:r>
        <w:t xml:space="preserve">is available </w:t>
      </w:r>
      <w:r w:rsidRPr="00E95CC8">
        <w:t>for communities to assist with comprehensive planning and resilienc</w:t>
      </w:r>
      <w:r>
        <w:t>e</w:t>
      </w:r>
      <w:r w:rsidRPr="00E95CC8">
        <w:t xml:space="preserve"> planning more generally. The CVA will also improve the resource library within the </w:t>
      </w:r>
      <w:r w:rsidRPr="000E5152">
        <w:rPr>
          <w:i/>
        </w:rPr>
        <w:t>Local Planning Handbook</w:t>
      </w:r>
      <w:r w:rsidRPr="00E95CC8">
        <w:t xml:space="preserve"> through </w:t>
      </w:r>
      <w:r>
        <w:t xml:space="preserve">promotion of CVA best practices, </w:t>
      </w:r>
      <w:r w:rsidRPr="00E95CC8">
        <w:t xml:space="preserve">publicly </w:t>
      </w:r>
      <w:r>
        <w:t xml:space="preserve">available </w:t>
      </w:r>
      <w:r w:rsidRPr="00E95CC8">
        <w:t>GIS data sets</w:t>
      </w:r>
      <w:r>
        <w:t>, and a suite of tools created for various audiences</w:t>
      </w:r>
      <w:r w:rsidRPr="00E95CC8">
        <w:t>.</w:t>
      </w:r>
    </w:p>
    <w:p w14:paraId="64ADF664" w14:textId="77777777" w:rsidR="00173571" w:rsidRPr="00C36141" w:rsidRDefault="00173571" w:rsidP="00173571">
      <w:pPr>
        <w:pStyle w:val="Heading2"/>
      </w:pPr>
      <w:bookmarkStart w:id="45" w:name="_Toc505083341"/>
      <w:bookmarkStart w:id="46" w:name="_Toc505161461"/>
      <w:bookmarkStart w:id="47" w:name="_Toc131773369"/>
      <w:r w:rsidRPr="00C36141">
        <w:t>Project Need</w:t>
      </w:r>
      <w:bookmarkEnd w:id="45"/>
      <w:bookmarkEnd w:id="46"/>
      <w:bookmarkEnd w:id="47"/>
    </w:p>
    <w:p w14:paraId="00D242DB" w14:textId="77777777" w:rsidR="00173571" w:rsidRPr="006B68D0" w:rsidRDefault="00173571" w:rsidP="00173571">
      <w:bookmarkStart w:id="48" w:name="_Hlk502674608"/>
      <w:r w:rsidRPr="00E95CC8">
        <w:t xml:space="preserve">Beyond the specific policy language within </w:t>
      </w:r>
      <w:r w:rsidRPr="00E95CC8">
        <w:rPr>
          <w:i/>
        </w:rPr>
        <w:t>Thrive MSP 2040</w:t>
      </w:r>
      <w:r w:rsidRPr="00E95CC8">
        <w:t xml:space="preserve"> which identifies and authorizes this project work, there is a business need for the project. The Climate Change Impacts and Risk Analysis Project conducted by the U</w:t>
      </w:r>
      <w:r>
        <w:t>.</w:t>
      </w:r>
      <w:r w:rsidRPr="00E95CC8">
        <w:t>S</w:t>
      </w:r>
      <w:r>
        <w:t>.</w:t>
      </w:r>
      <w:r w:rsidRPr="00E95CC8">
        <w:t xml:space="preserve"> EPA, identifie</w:t>
      </w:r>
      <w:r>
        <w:t>s</w:t>
      </w:r>
      <w:r w:rsidRPr="00E95CC8">
        <w:t xml:space="preserve"> the high costs of inaction to mitigate and adapt to the effects of climate change. This study suggests that there is an economic imperat</w:t>
      </w:r>
      <w:r>
        <w:t>ive to mitigate and adapt</w:t>
      </w:r>
      <w:r w:rsidRPr="00E95CC8">
        <w:t xml:space="preserve"> in the face of climate change, given the fact that mitigation can lessen future climate impacts, and adaptation prepares for climate impacts currently occurring and likely to occur in the future. If an organization, community, or business delays with resilience planning, the future cost of adaptation will likely increase </w:t>
      </w:r>
      <w:bookmarkStart w:id="49" w:name="_Hlk493857476"/>
      <w:r w:rsidRPr="00CE733B">
        <w:t>(EPA, 201</w:t>
      </w:r>
      <w:r w:rsidRPr="00CE733B">
        <w:rPr>
          <w:rFonts w:cs="Arial"/>
        </w:rPr>
        <w:t>5</w:t>
      </w:r>
      <w:r w:rsidRPr="00CE733B">
        <w:t>).</w:t>
      </w:r>
    </w:p>
    <w:bookmarkEnd w:id="48"/>
    <w:bookmarkEnd w:id="49"/>
    <w:p w14:paraId="1D5B8DF3" w14:textId="77777777" w:rsidR="00173571" w:rsidRPr="00270FA0" w:rsidRDefault="00173571" w:rsidP="00173571">
      <w:r w:rsidRPr="00FF2D4B">
        <w:t>Through its operation and planning roles, the Council is committed to reducing its GHG emissions (mitigation) while protecting natural resources. The Council operates and</w:t>
      </w:r>
      <w:r w:rsidRPr="00E95CC8">
        <w:t xml:space="preserve"> maintains wastewater infrastructure and plants, facilities, and a transit network. The Council also collaborates to plan for regional water quality and supply, the metropolitan transportation network, and regional parks and trails. Though many of these regional assets have been </w:t>
      </w:r>
      <w:r>
        <w:t xml:space="preserve">previously </w:t>
      </w:r>
      <w:r w:rsidRPr="00E95CC8">
        <w:t xml:space="preserve">analyzed through a hazard mitigation or asset management process, they have not been measured through the lens of </w:t>
      </w:r>
      <w:r>
        <w:t xml:space="preserve">potential </w:t>
      </w:r>
      <w:r w:rsidRPr="00E95CC8">
        <w:t>climate impacts</w:t>
      </w:r>
      <w:r>
        <w:t xml:space="preserve"> and associated vulnerability</w:t>
      </w:r>
      <w:r w:rsidRPr="0003419E">
        <w:t xml:space="preserve">. </w:t>
      </w:r>
    </w:p>
    <w:tbl>
      <w:tblPr>
        <w:tblStyle w:val="GridTable2-Accent1"/>
        <w:tblW w:w="10180" w:type="dxa"/>
        <w:tblLayout w:type="fixed"/>
        <w:tblLook w:val="04A0" w:firstRow="1" w:lastRow="0" w:firstColumn="1" w:lastColumn="0" w:noHBand="0" w:noVBand="1"/>
        <w:tblCaption w:val="Summary of Regional Assets"/>
        <w:tblDescription w:val="This table shows a summary of Metropolitan Council regional assets, broken down by systems, the assets, and the Council's role in owning, maintaining, or collaborating with stakeholders. "/>
      </w:tblPr>
      <w:tblGrid>
        <w:gridCol w:w="3394"/>
        <w:gridCol w:w="3393"/>
        <w:gridCol w:w="3393"/>
      </w:tblGrid>
      <w:tr w:rsidR="00173571" w:rsidRPr="00270FA0" w14:paraId="1CE84BB0" w14:textId="77777777" w:rsidTr="00CA126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180" w:type="dxa"/>
            <w:gridSpan w:val="3"/>
            <w:tcBorders>
              <w:left w:val="nil"/>
              <w:bottom w:val="single" w:sz="2" w:space="0" w:color="005DAA" w:themeColor="accent1"/>
              <w:right w:val="nil"/>
            </w:tcBorders>
            <w:shd w:val="clear" w:color="auto" w:fill="auto"/>
            <w:vAlign w:val="center"/>
          </w:tcPr>
          <w:p w14:paraId="5C615435" w14:textId="77777777" w:rsidR="00173571" w:rsidRPr="00500C8E" w:rsidRDefault="00173571" w:rsidP="00CA1265">
            <w:pPr>
              <w:pStyle w:val="Caption"/>
              <w:rPr>
                <w:rFonts w:eastAsia="Calibri"/>
                <w:b/>
              </w:rPr>
            </w:pPr>
            <w:r w:rsidRPr="00500C8E">
              <w:rPr>
                <w:b/>
              </w:rPr>
              <w:t xml:space="preserve">Table 2 –Summary of Regional Assets </w:t>
            </w:r>
          </w:p>
        </w:tc>
      </w:tr>
      <w:tr w:rsidR="00173571" w:rsidRPr="00B92074" w14:paraId="719319E6" w14:textId="77777777" w:rsidTr="00CA1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shd w:val="clear" w:color="auto" w:fill="005DAA" w:themeFill="accent1"/>
          </w:tcPr>
          <w:p w14:paraId="16AC533E" w14:textId="77777777" w:rsidR="00173571" w:rsidRPr="000E5152" w:rsidRDefault="00173571" w:rsidP="00CA1265">
            <w:pPr>
              <w:spacing w:after="0" w:line="252" w:lineRule="auto"/>
              <w:jc w:val="center"/>
              <w:rPr>
                <w:rFonts w:eastAsia="Calibri" w:cs="Arial"/>
                <w:iCs/>
                <w:color w:val="FFFFFF" w:themeColor="background1"/>
                <w:sz w:val="20"/>
                <w:szCs w:val="20"/>
              </w:rPr>
            </w:pPr>
            <w:r w:rsidRPr="000E5152">
              <w:rPr>
                <w:rFonts w:eastAsia="Calibri" w:cs="Arial"/>
                <w:iCs/>
                <w:color w:val="FFFFFF" w:themeColor="background1"/>
                <w:sz w:val="20"/>
                <w:szCs w:val="20"/>
              </w:rPr>
              <w:t>System or Focus</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shd w:val="clear" w:color="auto" w:fill="005DAA" w:themeFill="accent1"/>
          </w:tcPr>
          <w:p w14:paraId="6C021CC1" w14:textId="77777777" w:rsidR="00173571" w:rsidRPr="000E5152"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b/>
                <w:iCs/>
                <w:color w:val="FFFFFF" w:themeColor="background1"/>
                <w:sz w:val="20"/>
                <w:szCs w:val="20"/>
              </w:rPr>
            </w:pPr>
            <w:r w:rsidRPr="000E5152">
              <w:rPr>
                <w:rFonts w:eastAsia="Calibri" w:cs="Arial"/>
                <w:b/>
                <w:iCs/>
                <w:color w:val="FFFFFF" w:themeColor="background1"/>
                <w:sz w:val="20"/>
                <w:szCs w:val="20"/>
              </w:rPr>
              <w:t>Assets</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shd w:val="clear" w:color="auto" w:fill="005DAA" w:themeFill="accent1"/>
          </w:tcPr>
          <w:p w14:paraId="281610E6" w14:textId="77777777" w:rsidR="00173571" w:rsidRPr="000E5152"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b/>
                <w:iCs/>
                <w:color w:val="FFFFFF" w:themeColor="background1"/>
                <w:sz w:val="20"/>
                <w:szCs w:val="20"/>
              </w:rPr>
            </w:pPr>
            <w:r w:rsidRPr="000E5152">
              <w:rPr>
                <w:rFonts w:eastAsia="Calibri" w:cs="Arial"/>
                <w:b/>
                <w:iCs/>
                <w:color w:val="FFFFFF" w:themeColor="background1"/>
                <w:sz w:val="20"/>
                <w:szCs w:val="20"/>
              </w:rPr>
              <w:t>Council Role</w:t>
            </w:r>
          </w:p>
        </w:tc>
      </w:tr>
      <w:tr w:rsidR="00173571" w:rsidRPr="00B92074" w14:paraId="28BAE830" w14:textId="77777777" w:rsidTr="00CA1265">
        <w:trPr>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33557E4C" w14:textId="77777777" w:rsidR="00173571" w:rsidRPr="00A60035" w:rsidRDefault="00173571" w:rsidP="00CA1265">
            <w:pPr>
              <w:spacing w:after="0" w:line="252" w:lineRule="auto"/>
              <w:jc w:val="center"/>
              <w:rPr>
                <w:rFonts w:eastAsia="Calibri" w:cs="Arial"/>
                <w:b w:val="0"/>
                <w:iCs/>
                <w:color w:val="00457F" w:themeColor="accent1" w:themeShade="BF"/>
                <w:sz w:val="20"/>
                <w:szCs w:val="20"/>
              </w:rPr>
            </w:pPr>
            <w:r w:rsidRPr="00A60035">
              <w:rPr>
                <w:rFonts w:eastAsia="Calibri" w:cs="Arial"/>
                <w:b w:val="0"/>
                <w:iCs/>
                <w:color w:val="00457F" w:themeColor="accent1" w:themeShade="BF"/>
                <w:sz w:val="20"/>
                <w:szCs w:val="20"/>
              </w:rPr>
              <w:t>Council-owned Housing</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71DAF941" w14:textId="77777777" w:rsidR="00173571" w:rsidRPr="00CE733B"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Housing</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78993609" w14:textId="77777777" w:rsidR="00173571" w:rsidRPr="00CE733B"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 xml:space="preserve">Owns </w:t>
            </w:r>
            <w:r w:rsidRPr="00916208">
              <w:rPr>
                <w:rFonts w:eastAsia="Calibri" w:cs="Arial"/>
                <w:iCs/>
                <w:color w:val="00457F" w:themeColor="accent1" w:themeShade="BF"/>
                <w:sz w:val="20"/>
                <w:szCs w:val="20"/>
              </w:rPr>
              <w:t xml:space="preserve">&amp; </w:t>
            </w:r>
            <w:proofErr w:type="gramStart"/>
            <w:r w:rsidRPr="00CE733B">
              <w:rPr>
                <w:rFonts w:eastAsia="Calibri" w:cs="Arial"/>
                <w:iCs/>
                <w:color w:val="00457F" w:themeColor="accent1" w:themeShade="BF"/>
                <w:sz w:val="20"/>
                <w:szCs w:val="20"/>
              </w:rPr>
              <w:t>Maintains</w:t>
            </w:r>
            <w:proofErr w:type="gramEnd"/>
          </w:p>
        </w:tc>
      </w:tr>
      <w:tr w:rsidR="00173571" w:rsidRPr="00B92074" w14:paraId="594AB87C" w14:textId="77777777" w:rsidTr="00CA1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256A4917" w14:textId="77777777" w:rsidR="00173571" w:rsidRPr="00A60035" w:rsidRDefault="00173571" w:rsidP="00CA1265">
            <w:pPr>
              <w:spacing w:after="0" w:line="252" w:lineRule="auto"/>
              <w:jc w:val="center"/>
              <w:rPr>
                <w:rFonts w:eastAsia="Calibri" w:cs="Arial"/>
                <w:b w:val="0"/>
                <w:iCs/>
                <w:color w:val="00457F" w:themeColor="accent1" w:themeShade="BF"/>
                <w:sz w:val="20"/>
                <w:szCs w:val="20"/>
              </w:rPr>
            </w:pPr>
            <w:r w:rsidRPr="00A60035">
              <w:rPr>
                <w:rFonts w:eastAsia="Calibri" w:cs="Arial"/>
                <w:b w:val="0"/>
                <w:color w:val="00457F" w:themeColor="accent1" w:themeShade="BF"/>
                <w:sz w:val="20"/>
                <w:szCs w:val="20"/>
              </w:rPr>
              <w:t>Facilities</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7982AE0D" w14:textId="77777777" w:rsidR="00173571" w:rsidRPr="0003419E"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iCs/>
                <w:color w:val="00457F" w:themeColor="accent1" w:themeShade="BF"/>
                <w:sz w:val="20"/>
                <w:szCs w:val="20"/>
              </w:rPr>
            </w:pPr>
            <w:r w:rsidRPr="0003419E">
              <w:rPr>
                <w:rFonts w:eastAsia="Calibri" w:cs="Arial"/>
                <w:iCs/>
                <w:color w:val="00457F" w:themeColor="accent1" w:themeShade="BF"/>
                <w:sz w:val="20"/>
                <w:szCs w:val="20"/>
              </w:rPr>
              <w:t>Buildings &amp; Structures</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255C197E" w14:textId="77777777" w:rsidR="00173571" w:rsidRPr="00CE733B"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 xml:space="preserve">Owns </w:t>
            </w:r>
            <w:r w:rsidRPr="00916208">
              <w:rPr>
                <w:rFonts w:eastAsia="Calibri" w:cs="Arial"/>
                <w:iCs/>
                <w:color w:val="00457F" w:themeColor="accent1" w:themeShade="BF"/>
                <w:sz w:val="20"/>
                <w:szCs w:val="20"/>
              </w:rPr>
              <w:t xml:space="preserve">&amp; </w:t>
            </w:r>
            <w:proofErr w:type="gramStart"/>
            <w:r w:rsidRPr="00CE733B">
              <w:rPr>
                <w:rFonts w:eastAsia="Calibri" w:cs="Arial"/>
                <w:iCs/>
                <w:color w:val="00457F" w:themeColor="accent1" w:themeShade="BF"/>
                <w:sz w:val="20"/>
                <w:szCs w:val="20"/>
              </w:rPr>
              <w:t>Operates</w:t>
            </w:r>
            <w:proofErr w:type="gramEnd"/>
            <w:r w:rsidRPr="00CE733B">
              <w:rPr>
                <w:rFonts w:eastAsia="Calibri" w:cs="Arial"/>
                <w:iCs/>
                <w:color w:val="00457F" w:themeColor="accent1" w:themeShade="BF"/>
                <w:sz w:val="20"/>
                <w:szCs w:val="20"/>
              </w:rPr>
              <w:t xml:space="preserve"> </w:t>
            </w:r>
          </w:p>
        </w:tc>
      </w:tr>
      <w:tr w:rsidR="00173571" w:rsidRPr="00B92074" w14:paraId="6428E50E" w14:textId="77777777" w:rsidTr="00CA1265">
        <w:trPr>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2294525A" w14:textId="77777777" w:rsidR="00173571" w:rsidRPr="00A60035" w:rsidRDefault="00173571" w:rsidP="00CA1265">
            <w:pPr>
              <w:spacing w:after="0" w:line="252" w:lineRule="auto"/>
              <w:jc w:val="center"/>
              <w:rPr>
                <w:rFonts w:eastAsia="Calibri" w:cs="Arial"/>
                <w:b w:val="0"/>
                <w:bCs w:val="0"/>
                <w:color w:val="00457F" w:themeColor="accent1" w:themeShade="BF"/>
                <w:sz w:val="20"/>
                <w:szCs w:val="20"/>
              </w:rPr>
            </w:pPr>
            <w:r w:rsidRPr="00A60035">
              <w:rPr>
                <w:rFonts w:eastAsia="Calibri" w:cs="Arial"/>
                <w:b w:val="0"/>
                <w:color w:val="00457F" w:themeColor="accent1" w:themeShade="BF"/>
                <w:sz w:val="20"/>
                <w:szCs w:val="20"/>
              </w:rPr>
              <w:t>Transit</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2F28105A" w14:textId="77777777" w:rsidR="00173571" w:rsidRPr="00CE733B"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 xml:space="preserve">LRT, Bus Network, Metro Mobility, &amp; </w:t>
            </w:r>
            <w:r>
              <w:rPr>
                <w:rFonts w:eastAsia="Calibri" w:cs="Arial"/>
                <w:iCs/>
                <w:color w:val="00457F" w:themeColor="accent1" w:themeShade="BF"/>
                <w:sz w:val="20"/>
                <w:szCs w:val="20"/>
              </w:rPr>
              <w:t>Commuter Rail</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2F081561" w14:textId="77777777" w:rsidR="00173571" w:rsidRPr="00CE733B"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 xml:space="preserve">Owns &amp; Operates; </w:t>
            </w:r>
            <w:r w:rsidRPr="00916208">
              <w:rPr>
                <w:rFonts w:eastAsia="Calibri" w:cs="Arial"/>
                <w:iCs/>
                <w:color w:val="00457F" w:themeColor="accent1" w:themeShade="BF"/>
                <w:sz w:val="20"/>
                <w:szCs w:val="20"/>
              </w:rPr>
              <w:t xml:space="preserve">Collaboration </w:t>
            </w:r>
            <w:r w:rsidRPr="00CE733B">
              <w:rPr>
                <w:rFonts w:eastAsia="Calibri" w:cs="Arial"/>
                <w:iCs/>
                <w:color w:val="00457F" w:themeColor="accent1" w:themeShade="BF"/>
                <w:sz w:val="20"/>
                <w:szCs w:val="20"/>
              </w:rPr>
              <w:t>with Stakeholders</w:t>
            </w:r>
          </w:p>
        </w:tc>
      </w:tr>
      <w:tr w:rsidR="00173571" w:rsidRPr="00B92074" w14:paraId="1AD86444" w14:textId="77777777" w:rsidTr="00CA1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0FE83A7B" w14:textId="77777777" w:rsidR="00173571" w:rsidRPr="00A60035" w:rsidRDefault="00173571" w:rsidP="00CA1265">
            <w:pPr>
              <w:spacing w:after="0" w:line="252" w:lineRule="auto"/>
              <w:jc w:val="center"/>
              <w:rPr>
                <w:rFonts w:eastAsia="Calibri" w:cs="Arial"/>
                <w:b w:val="0"/>
                <w:i/>
                <w:iCs/>
                <w:color w:val="00457F" w:themeColor="accent1" w:themeShade="BF"/>
                <w:sz w:val="20"/>
                <w:szCs w:val="20"/>
              </w:rPr>
            </w:pPr>
            <w:r w:rsidRPr="00A60035">
              <w:rPr>
                <w:rFonts w:eastAsia="Calibri" w:cs="Arial"/>
                <w:b w:val="0"/>
                <w:color w:val="00457F" w:themeColor="accent1" w:themeShade="BF"/>
                <w:sz w:val="20"/>
                <w:szCs w:val="20"/>
              </w:rPr>
              <w:t>Transportation</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hideMark/>
          </w:tcPr>
          <w:p w14:paraId="5B1845D7" w14:textId="77777777" w:rsidR="00173571" w:rsidRPr="00CE733B"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N/A</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hideMark/>
          </w:tcPr>
          <w:p w14:paraId="4D3C3C0C" w14:textId="77777777" w:rsidR="00173571" w:rsidRPr="00CE733B"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Planning &amp; Collaboration with Stakeholders</w:t>
            </w:r>
          </w:p>
        </w:tc>
      </w:tr>
      <w:tr w:rsidR="00173571" w:rsidRPr="00B92074" w14:paraId="78027492" w14:textId="77777777" w:rsidTr="00CA1265">
        <w:trPr>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7A8B3840" w14:textId="77777777" w:rsidR="00173571" w:rsidRPr="00A60035" w:rsidRDefault="00173571" w:rsidP="00CA1265">
            <w:pPr>
              <w:spacing w:after="0" w:line="252" w:lineRule="auto"/>
              <w:jc w:val="center"/>
              <w:rPr>
                <w:rFonts w:eastAsia="Calibri" w:cs="Arial"/>
                <w:b w:val="0"/>
                <w:i/>
                <w:iCs/>
                <w:color w:val="00457F" w:themeColor="accent1" w:themeShade="BF"/>
                <w:sz w:val="20"/>
                <w:szCs w:val="20"/>
              </w:rPr>
            </w:pPr>
            <w:bookmarkStart w:id="50" w:name="_Hlk493844462"/>
            <w:r w:rsidRPr="00A60035">
              <w:rPr>
                <w:rFonts w:eastAsia="Calibri" w:cs="Arial"/>
                <w:b w:val="0"/>
                <w:color w:val="00457F" w:themeColor="accent1" w:themeShade="BF"/>
                <w:sz w:val="20"/>
                <w:szCs w:val="20"/>
              </w:rPr>
              <w:t>Regional Parks &amp; Trails</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hideMark/>
          </w:tcPr>
          <w:p w14:paraId="49F9EE41" w14:textId="77777777" w:rsidR="00173571" w:rsidRPr="00CE733B"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N/A</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hideMark/>
          </w:tcPr>
          <w:p w14:paraId="143608F6" w14:textId="77777777" w:rsidR="00173571" w:rsidRPr="00CE733B"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CE733B">
              <w:rPr>
                <w:rFonts w:eastAsia="Calibri" w:cs="Arial"/>
                <w:iCs/>
                <w:color w:val="00457F" w:themeColor="accent1" w:themeShade="BF"/>
                <w:sz w:val="20"/>
                <w:szCs w:val="20"/>
              </w:rPr>
              <w:t xml:space="preserve">Planning &amp; Collaboration with Implementing Agencies </w:t>
            </w:r>
          </w:p>
        </w:tc>
      </w:tr>
      <w:bookmarkEnd w:id="50"/>
      <w:tr w:rsidR="00173571" w14:paraId="546E54E6" w14:textId="77777777" w:rsidTr="00CA1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113EEF84" w14:textId="77777777" w:rsidR="00173571" w:rsidRPr="00A60035" w:rsidRDefault="00173571" w:rsidP="00CA1265">
            <w:pPr>
              <w:spacing w:after="0" w:line="252" w:lineRule="auto"/>
              <w:jc w:val="center"/>
              <w:rPr>
                <w:rFonts w:eastAsia="Calibri" w:cs="Arial"/>
                <w:b w:val="0"/>
                <w:color w:val="00457F" w:themeColor="accent1" w:themeShade="BF"/>
                <w:sz w:val="20"/>
                <w:szCs w:val="20"/>
              </w:rPr>
            </w:pPr>
            <w:r w:rsidRPr="00A60035">
              <w:rPr>
                <w:rFonts w:eastAsia="Calibri" w:cs="Arial"/>
                <w:b w:val="0"/>
                <w:color w:val="00457F" w:themeColor="accent1" w:themeShade="BF"/>
                <w:sz w:val="20"/>
                <w:szCs w:val="20"/>
              </w:rPr>
              <w:t>Wastewater</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367752C7" w14:textId="77777777" w:rsidR="00173571" w:rsidRPr="00916208"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iCs/>
                <w:color w:val="00457F" w:themeColor="accent1" w:themeShade="BF"/>
                <w:sz w:val="20"/>
                <w:szCs w:val="20"/>
              </w:rPr>
            </w:pPr>
            <w:r w:rsidRPr="00916208">
              <w:rPr>
                <w:rFonts w:eastAsia="Calibri" w:cs="Arial"/>
                <w:iCs/>
                <w:color w:val="00457F" w:themeColor="accent1" w:themeShade="BF"/>
                <w:sz w:val="20"/>
                <w:szCs w:val="20"/>
              </w:rPr>
              <w:t>Wastewater Treatment Plans, Interceptor Pipes, Lift Stations, Maintenance Holes</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1AAF5C22" w14:textId="77777777" w:rsidR="00173571" w:rsidRPr="00916208" w:rsidRDefault="00173571" w:rsidP="00CA1265">
            <w:pPr>
              <w:spacing w:after="0" w:line="252" w:lineRule="auto"/>
              <w:jc w:val="center"/>
              <w:cnfStyle w:val="000000100000" w:firstRow="0" w:lastRow="0" w:firstColumn="0" w:lastColumn="0" w:oddVBand="0" w:evenVBand="0" w:oddHBand="1" w:evenHBand="0" w:firstRowFirstColumn="0" w:firstRowLastColumn="0" w:lastRowFirstColumn="0" w:lastRowLastColumn="0"/>
              <w:rPr>
                <w:rFonts w:eastAsia="Calibri" w:cs="Arial"/>
                <w:iCs/>
                <w:color w:val="00457F" w:themeColor="accent1" w:themeShade="BF"/>
                <w:sz w:val="20"/>
                <w:szCs w:val="20"/>
              </w:rPr>
            </w:pPr>
            <w:r w:rsidRPr="00916208">
              <w:rPr>
                <w:rFonts w:eastAsia="Calibri" w:cs="Arial"/>
                <w:iCs/>
                <w:color w:val="00457F" w:themeColor="accent1" w:themeShade="BF"/>
                <w:sz w:val="20"/>
                <w:szCs w:val="20"/>
              </w:rPr>
              <w:t xml:space="preserve">Owns &amp; </w:t>
            </w:r>
            <w:proofErr w:type="gramStart"/>
            <w:r w:rsidRPr="00916208">
              <w:rPr>
                <w:rFonts w:eastAsia="Calibri" w:cs="Arial"/>
                <w:iCs/>
                <w:color w:val="00457F" w:themeColor="accent1" w:themeShade="BF"/>
                <w:sz w:val="20"/>
                <w:szCs w:val="20"/>
              </w:rPr>
              <w:t>Operates</w:t>
            </w:r>
            <w:proofErr w:type="gramEnd"/>
            <w:r w:rsidRPr="00916208">
              <w:rPr>
                <w:rFonts w:eastAsia="Calibri" w:cs="Arial"/>
                <w:iCs/>
                <w:color w:val="00457F" w:themeColor="accent1" w:themeShade="BF"/>
                <w:sz w:val="20"/>
                <w:szCs w:val="20"/>
              </w:rPr>
              <w:t xml:space="preserve"> </w:t>
            </w:r>
          </w:p>
        </w:tc>
      </w:tr>
      <w:tr w:rsidR="00173571" w:rsidRPr="00B92074" w14:paraId="370C99F2" w14:textId="77777777" w:rsidTr="00CA1265">
        <w:trPr>
          <w:cantSplit/>
        </w:trPr>
        <w:tc>
          <w:tcPr>
            <w:cnfStyle w:val="001000000000" w:firstRow="0" w:lastRow="0" w:firstColumn="1" w:lastColumn="0" w:oddVBand="0" w:evenVBand="0" w:oddHBand="0" w:evenHBand="0" w:firstRowFirstColumn="0" w:firstRowLastColumn="0" w:lastRowFirstColumn="0" w:lastRowLastColumn="0"/>
            <w:tcW w:w="3394"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27BBDF83" w14:textId="77777777" w:rsidR="00173571" w:rsidRPr="00A60035" w:rsidRDefault="00173571" w:rsidP="00CA1265">
            <w:pPr>
              <w:spacing w:after="0" w:line="252" w:lineRule="auto"/>
              <w:jc w:val="center"/>
              <w:rPr>
                <w:rFonts w:eastAsia="Calibri" w:cs="Arial"/>
                <w:b w:val="0"/>
                <w:color w:val="00457F" w:themeColor="accent1" w:themeShade="BF"/>
                <w:sz w:val="20"/>
                <w:szCs w:val="20"/>
              </w:rPr>
            </w:pPr>
            <w:r w:rsidRPr="00A60035">
              <w:rPr>
                <w:rFonts w:eastAsia="Calibri" w:cs="Arial"/>
                <w:b w:val="0"/>
                <w:color w:val="00457F" w:themeColor="accent1" w:themeShade="BF"/>
                <w:sz w:val="20"/>
                <w:szCs w:val="20"/>
              </w:rPr>
              <w:t>Water Supply</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6D7A63E7" w14:textId="77777777" w:rsidR="00173571" w:rsidRPr="00916208"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916208">
              <w:rPr>
                <w:rFonts w:eastAsia="Calibri" w:cs="Arial"/>
                <w:iCs/>
                <w:color w:val="00457F" w:themeColor="accent1" w:themeShade="BF"/>
                <w:sz w:val="20"/>
                <w:szCs w:val="20"/>
              </w:rPr>
              <w:t>N/A</w:t>
            </w:r>
          </w:p>
        </w:tc>
        <w:tc>
          <w:tcPr>
            <w:tcW w:w="3393" w:type="dxa"/>
            <w:tcBorders>
              <w:top w:val="single" w:sz="2" w:space="0" w:color="005DAA" w:themeColor="accent1"/>
              <w:left w:val="single" w:sz="2" w:space="0" w:color="005DAA" w:themeColor="accent1"/>
              <w:bottom w:val="single" w:sz="2" w:space="0" w:color="005DAA" w:themeColor="accent1"/>
              <w:right w:val="single" w:sz="2" w:space="0" w:color="005DAA" w:themeColor="accent1"/>
            </w:tcBorders>
            <w:vAlign w:val="center"/>
          </w:tcPr>
          <w:p w14:paraId="0B57816B" w14:textId="77777777" w:rsidR="00173571" w:rsidRPr="00916208" w:rsidRDefault="00173571" w:rsidP="00CA1265">
            <w:pPr>
              <w:spacing w:after="0" w:line="252" w:lineRule="auto"/>
              <w:jc w:val="center"/>
              <w:cnfStyle w:val="000000000000" w:firstRow="0" w:lastRow="0" w:firstColumn="0" w:lastColumn="0" w:oddVBand="0" w:evenVBand="0" w:oddHBand="0" w:evenHBand="0" w:firstRowFirstColumn="0" w:firstRowLastColumn="0" w:lastRowFirstColumn="0" w:lastRowLastColumn="0"/>
              <w:rPr>
                <w:rFonts w:eastAsia="Calibri" w:cs="Arial"/>
                <w:iCs/>
                <w:color w:val="00457F" w:themeColor="accent1" w:themeShade="BF"/>
                <w:sz w:val="20"/>
                <w:szCs w:val="20"/>
              </w:rPr>
            </w:pPr>
            <w:r w:rsidRPr="00916208">
              <w:rPr>
                <w:rFonts w:eastAsia="Calibri" w:cs="Arial"/>
                <w:iCs/>
                <w:color w:val="00457F" w:themeColor="accent1" w:themeShade="BF"/>
                <w:sz w:val="20"/>
                <w:szCs w:val="20"/>
              </w:rPr>
              <w:t>Planning &amp; Collaboration with Stakeholders</w:t>
            </w:r>
          </w:p>
        </w:tc>
      </w:tr>
    </w:tbl>
    <w:p w14:paraId="797ABBF7" w14:textId="77777777" w:rsidR="00173571" w:rsidRPr="00E95CC8" w:rsidRDefault="00173571" w:rsidP="00173571">
      <w:pPr>
        <w:pStyle w:val="Heading2"/>
      </w:pPr>
      <w:bookmarkStart w:id="51" w:name="_Toc505083342"/>
      <w:bookmarkStart w:id="52" w:name="_Toc505161462"/>
      <w:bookmarkStart w:id="53" w:name="_Toc131773370"/>
      <w:r w:rsidRPr="00E95CC8">
        <w:t>Project Description</w:t>
      </w:r>
      <w:bookmarkEnd w:id="51"/>
      <w:bookmarkEnd w:id="52"/>
      <w:bookmarkEnd w:id="53"/>
    </w:p>
    <w:p w14:paraId="7489F7E0" w14:textId="77777777" w:rsidR="00173571" w:rsidRDefault="00173571" w:rsidP="00173571">
      <w:r w:rsidRPr="00E95CC8">
        <w:t xml:space="preserve">The </w:t>
      </w:r>
      <w:r>
        <w:t xml:space="preserve">CVA </w:t>
      </w:r>
      <w:r w:rsidRPr="00E95CC8">
        <w:t xml:space="preserve">project supports the desired outcomes and land use policies identified in </w:t>
      </w:r>
      <w:r w:rsidRPr="00E95CC8">
        <w:rPr>
          <w:i/>
        </w:rPr>
        <w:t>Thrive MSP 2040</w:t>
      </w:r>
      <w:r w:rsidRPr="00E95CC8">
        <w:t xml:space="preserve"> through the identification and </w:t>
      </w:r>
      <w:r>
        <w:t xml:space="preserve">analysis </w:t>
      </w:r>
      <w:r w:rsidRPr="00E95CC8">
        <w:t>of potential vulnerabilities in regional systems result</w:t>
      </w:r>
      <w:r>
        <w:t>ing</w:t>
      </w:r>
      <w:r w:rsidRPr="00E95CC8">
        <w:t xml:space="preserve"> </w:t>
      </w:r>
      <w:r>
        <w:t xml:space="preserve">from </w:t>
      </w:r>
      <w:r w:rsidRPr="00E95CC8">
        <w:t>increased frequency and severity of climat</w:t>
      </w:r>
      <w:r>
        <w:t>e</w:t>
      </w:r>
      <w:r w:rsidRPr="00E95CC8">
        <w:t xml:space="preserve"> events. </w:t>
      </w:r>
    </w:p>
    <w:p w14:paraId="6BF74408" w14:textId="77777777" w:rsidR="00173571" w:rsidRPr="00E95CC8" w:rsidRDefault="00173571" w:rsidP="00173571">
      <w:r>
        <w:lastRenderedPageBreak/>
        <w:t xml:space="preserve">The CVA </w:t>
      </w:r>
      <w:r w:rsidRPr="00E95CC8">
        <w:t xml:space="preserve">is a tool that can assist in Council and community </w:t>
      </w:r>
      <w:r>
        <w:t xml:space="preserve">planning </w:t>
      </w:r>
      <w:r w:rsidRPr="00E95CC8">
        <w:t xml:space="preserve">efforts in preparing and adapting to climate change because the CVA can reveal what systems (infrastructure, population, </w:t>
      </w:r>
      <w:r>
        <w:t>operations</w:t>
      </w:r>
      <w:r w:rsidRPr="00E95CC8">
        <w:t xml:space="preserve">, etc.) are most vulnerable to </w:t>
      </w:r>
      <w:r>
        <w:t xml:space="preserve">currently occurring and, to some extent, expected </w:t>
      </w:r>
      <w:r w:rsidRPr="00E95CC8">
        <w:t xml:space="preserve">climatic changes, depending upon factors such as </w:t>
      </w:r>
      <w:r>
        <w:t xml:space="preserve">asset </w:t>
      </w:r>
      <w:r w:rsidRPr="00E95CC8">
        <w:t xml:space="preserve">exposure, sensitivity, and adaptive capacity.  </w:t>
      </w:r>
    </w:p>
    <w:p w14:paraId="07F9EA42" w14:textId="77777777" w:rsidR="00173571" w:rsidRPr="00EA0224" w:rsidRDefault="00173571" w:rsidP="00173571">
      <w:r w:rsidRPr="00E95CC8">
        <w:t xml:space="preserve">The </w:t>
      </w:r>
      <w:r>
        <w:t xml:space="preserve">identification of potential vulnerabilities </w:t>
      </w:r>
      <w:r w:rsidRPr="00E95CC8">
        <w:t>allow</w:t>
      </w:r>
      <w:r>
        <w:t>s</w:t>
      </w:r>
      <w:r w:rsidRPr="00E95CC8">
        <w:t xml:space="preserve"> the </w:t>
      </w:r>
      <w:r w:rsidRPr="00EA0224">
        <w:t>Council a</w:t>
      </w:r>
      <w:r w:rsidRPr="00E95CC8">
        <w:t xml:space="preserve">nd communities </w:t>
      </w:r>
      <w:r>
        <w:t>an opportunity</w:t>
      </w:r>
      <w:r w:rsidRPr="00E95CC8">
        <w:t xml:space="preserve"> to </w:t>
      </w:r>
      <w:r>
        <w:t xml:space="preserve">prioritize </w:t>
      </w:r>
      <w:r w:rsidRPr="00E95CC8">
        <w:t xml:space="preserve">infrastructure improvements </w:t>
      </w:r>
      <w:r>
        <w:t xml:space="preserve">and maintain existing infrastructure investments. </w:t>
      </w:r>
      <w:r w:rsidRPr="000B7C3C">
        <w:t xml:space="preserve">For example, extreme precipitation may cause localized flooding that impacts a particular transit route and transit stops. The Council may work with partners to enact operational and design strategies to reduce a potential vulnerability of the transit asset. </w:t>
      </w:r>
      <w:proofErr w:type="gramStart"/>
      <w:r w:rsidRPr="000B7C3C">
        <w:t>Or,</w:t>
      </w:r>
      <w:proofErr w:type="gramEnd"/>
      <w:r w:rsidRPr="000B7C3C">
        <w:t xml:space="preserve"> identification of a potential vulnerability may help a community focus its urban tree canopy planting in areas identified as most vulnerable to the extreme heat and its subsequent impacts. </w:t>
      </w:r>
    </w:p>
    <w:p w14:paraId="199CA97D" w14:textId="77777777" w:rsidR="00173571" w:rsidRDefault="00173571" w:rsidP="00173571">
      <w:r>
        <w:rPr>
          <w:noProof/>
        </w:rPr>
        <mc:AlternateContent>
          <mc:Choice Requires="wps">
            <w:drawing>
              <wp:anchor distT="0" distB="0" distL="114300" distR="114300" simplePos="0" relativeHeight="251709440" behindDoc="0" locked="0" layoutInCell="1" allowOverlap="1" wp14:anchorId="65804016" wp14:editId="0F73857F">
                <wp:simplePos x="0" y="0"/>
                <wp:positionH relativeFrom="margin">
                  <wp:posOffset>28575</wp:posOffset>
                </wp:positionH>
                <wp:positionV relativeFrom="bottomMargin">
                  <wp:posOffset>-5598235</wp:posOffset>
                </wp:positionV>
                <wp:extent cx="5143500" cy="219075"/>
                <wp:effectExtent l="0" t="0" r="0" b="9525"/>
                <wp:wrapNone/>
                <wp:docPr id="244" name="Text Box 244"/>
                <wp:cNvGraphicFramePr/>
                <a:graphic xmlns:a="http://schemas.openxmlformats.org/drawingml/2006/main">
                  <a:graphicData uri="http://schemas.microsoft.com/office/word/2010/wordprocessingShape">
                    <wps:wsp>
                      <wps:cNvSpPr txBox="1"/>
                      <wps:spPr>
                        <a:xfrm>
                          <a:off x="0" y="0"/>
                          <a:ext cx="5143500" cy="219075"/>
                        </a:xfrm>
                        <a:prstGeom prst="rect">
                          <a:avLst/>
                        </a:prstGeom>
                        <a:noFill/>
                        <a:ln>
                          <a:noFill/>
                        </a:ln>
                      </wps:spPr>
                      <wps:txbx>
                        <w:txbxContent>
                          <w:p w14:paraId="3B09E51B" w14:textId="77777777" w:rsidR="00173571" w:rsidRPr="00262098" w:rsidRDefault="00173571" w:rsidP="00173571">
                            <w:pPr>
                              <w:pStyle w:val="Caption"/>
                              <w:rPr>
                                <w:rFonts w:eastAsia="MS PGothic"/>
                                <w:noProof/>
                                <w:kern w:val="32"/>
                                <w14:textOutline w14:w="9525" w14:cap="rnd" w14:cmpd="sng" w14:algn="ctr">
                                  <w14:noFill/>
                                  <w14:prstDash w14:val="solid"/>
                                  <w14:bevel/>
                                </w14:textOutline>
                              </w:rPr>
                            </w:pPr>
                            <w:r>
                              <w:rPr>
                                <w14:textOutline w14:w="9525" w14:cap="rnd" w14:cmpd="sng" w14:algn="ctr">
                                  <w14:noFill/>
                                  <w14:prstDash w14:val="solid"/>
                                  <w14:bevel/>
                                </w14:textOutline>
                              </w:rPr>
                              <w:t xml:space="preserve">Figure 5. </w:t>
                            </w:r>
                            <w:r>
                              <w:t>Generalized CVA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04016" id="Text Box 244" o:spid="_x0000_s1029" type="#_x0000_t202" style="position:absolute;margin-left:2.25pt;margin-top:-440.8pt;width:405pt;height:17.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" filled="f" stroked="f">
                <v:textbox inset="0,0,0,0">
                  <w:txbxContent>
                    <w:p w14:paraId="3B09E51B" w14:textId="77777777" w:rsidR="00173571" w:rsidRPr="00262098" w:rsidRDefault="00173571" w:rsidP="00173571">
                      <w:pPr>
                        <w:pStyle w:val="Caption"/>
                        <w:rPr>
                          <w:rFonts w:eastAsia="MS PGothic"/>
                          <w:noProof/>
                          <w:kern w:val="32"/>
                          <w14:textOutline w14:w="9525" w14:cap="rnd" w14:cmpd="sng" w14:algn="ctr">
                            <w14:noFill/>
                            <w14:prstDash w14:val="solid"/>
                            <w14:bevel/>
                          </w14:textOutline>
                        </w:rPr>
                      </w:pPr>
                      <w:r>
                        <w:rPr>
                          <w14:textOutline w14:w="9525" w14:cap="rnd" w14:cmpd="sng" w14:algn="ctr">
                            <w14:noFill/>
                            <w14:prstDash w14:val="solid"/>
                            <w14:bevel/>
                          </w14:textOutline>
                        </w:rPr>
                        <w:t xml:space="preserve">Figure 5. </w:t>
                      </w:r>
                      <w:r>
                        <w:t>Generalized CVA Process</w:t>
                      </w:r>
                    </w:p>
                  </w:txbxContent>
                </v:textbox>
                <w10:wrap anchorx="margin" anchory="margin"/>
              </v:shape>
            </w:pict>
          </mc:Fallback>
        </mc:AlternateContent>
      </w:r>
      <w:r w:rsidRPr="00E95CC8">
        <w:rPr>
          <w:rFonts w:cs="Arial"/>
          <w:noProof/>
          <w:sz w:val="24"/>
          <w:szCs w:val="24"/>
        </w:rPr>
        <w:drawing>
          <wp:anchor distT="0" distB="0" distL="114300" distR="114300" simplePos="0" relativeHeight="251703296" behindDoc="0" locked="0" layoutInCell="1" allowOverlap="1" wp14:anchorId="770FE753" wp14:editId="6BA30CA3">
            <wp:simplePos x="0" y="0"/>
            <wp:positionH relativeFrom="margin">
              <wp:posOffset>28575</wp:posOffset>
            </wp:positionH>
            <wp:positionV relativeFrom="paragraph">
              <wp:posOffset>779145</wp:posOffset>
            </wp:positionV>
            <wp:extent cx="6267450" cy="1762125"/>
            <wp:effectExtent l="12700" t="0" r="0" b="0"/>
            <wp:wrapSquare wrapText="bothSides"/>
            <wp:docPr id="204" name="Diagram 2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E95CC8">
        <w:t>There is no universal standard for conducting a</w:t>
      </w:r>
      <w:r>
        <w:t xml:space="preserve"> CVA</w:t>
      </w:r>
      <w:r w:rsidRPr="00E95CC8">
        <w:t xml:space="preserve">, and research suggests that results of such assessments </w:t>
      </w:r>
      <w:r>
        <w:t xml:space="preserve">can vary </w:t>
      </w:r>
      <w:r w:rsidRPr="00E95CC8">
        <w:t>in terms of their utility and application (</w:t>
      </w:r>
      <w:bookmarkStart w:id="54" w:name="_Hlk493857735"/>
      <w:r w:rsidRPr="00CE733B">
        <w:t>Graham McDowell et al</w:t>
      </w:r>
      <w:r w:rsidRPr="00CE733B">
        <w:rPr>
          <w:rFonts w:cs="Arial"/>
        </w:rPr>
        <w:t xml:space="preserve">, </w:t>
      </w:r>
      <w:r w:rsidRPr="00CE733B">
        <w:t>2016</w:t>
      </w:r>
      <w:bookmarkEnd w:id="54"/>
      <w:r w:rsidRPr="00E95CC8">
        <w:rPr>
          <w:color w:val="333333"/>
        </w:rPr>
        <w:t>)</w:t>
      </w:r>
      <w:r>
        <w:t xml:space="preserve">. </w:t>
      </w:r>
      <w:r w:rsidRPr="00E95CC8">
        <w:t>The following flowchart illustrates the Climate V</w:t>
      </w:r>
      <w:r>
        <w:t>ulnerability Assessment process:</w:t>
      </w:r>
    </w:p>
    <w:p w14:paraId="2A1EED23" w14:textId="77777777" w:rsidR="00173571" w:rsidRDefault="00173571" w:rsidP="00173571">
      <w:r>
        <w:t>Climate vulnerability a</w:t>
      </w:r>
      <w:r w:rsidRPr="00E95CC8">
        <w:t xml:space="preserve">ssessments analyze climatic impacts on a series of </w:t>
      </w:r>
      <w:r>
        <w:t xml:space="preserve">chosen </w:t>
      </w:r>
      <w:r w:rsidRPr="00E95CC8">
        <w:t>indicators</w:t>
      </w:r>
      <w:r>
        <w:t xml:space="preserve"> or assets</w:t>
      </w:r>
      <w:r w:rsidRPr="00E95CC8">
        <w:t xml:space="preserve">. Each </w:t>
      </w:r>
      <w:r>
        <w:t xml:space="preserve">asset </w:t>
      </w:r>
      <w:r w:rsidRPr="00E95CC8">
        <w:t>has an adaptive capacity to a potential impact</w:t>
      </w:r>
      <w:r>
        <w:t>.</w:t>
      </w:r>
      <w:r w:rsidRPr="00E95CC8">
        <w:t xml:space="preserve"> </w:t>
      </w:r>
      <w:r>
        <w:t>T</w:t>
      </w:r>
      <w:r w:rsidRPr="00E95CC8">
        <w:t xml:space="preserve">his adaptive capacity is a product of the exposure to the impact and the sensitivity of the </w:t>
      </w:r>
      <w:r>
        <w:t xml:space="preserve">asset </w:t>
      </w:r>
      <w:r w:rsidRPr="00E95CC8">
        <w:t xml:space="preserve">to the impact. The product of the exposure/sensitivity and potential impact/adaptive capacity </w:t>
      </w:r>
      <w:r>
        <w:t xml:space="preserve">is </w:t>
      </w:r>
      <w:r w:rsidRPr="00E95CC8">
        <w:t xml:space="preserve">a measure of </w:t>
      </w:r>
      <w:r>
        <w:t xml:space="preserve">the indicator’s </w:t>
      </w:r>
      <w:r w:rsidRPr="00E95CC8">
        <w:t>vulnerability. This measure of vulnerability can be used to create a targeted menu of adaptation strategies to better maintain, plan f</w:t>
      </w:r>
      <w:r>
        <w:t xml:space="preserve">or, and manage Council assets. </w:t>
      </w:r>
    </w:p>
    <w:p w14:paraId="7F7C318D" w14:textId="77777777" w:rsidR="00173571" w:rsidRDefault="00173571" w:rsidP="00173571">
      <w:r>
        <w:t>Based on our choice of climate hazards, the diversity of assets, and data availability, we have defined the elements of the assessment equation in the following manner:</w:t>
      </w:r>
    </w:p>
    <w:p w14:paraId="5A85E642" w14:textId="77777777" w:rsidR="00173571" w:rsidRDefault="00173571" w:rsidP="00173571">
      <w:pPr>
        <w:pStyle w:val="ListParagraph"/>
        <w:numPr>
          <w:ilvl w:val="0"/>
          <w:numId w:val="37"/>
        </w:numPr>
      </w:pPr>
      <w:r w:rsidRPr="0034156A">
        <w:rPr>
          <w:b/>
        </w:rPr>
        <w:t>Exposure</w:t>
      </w:r>
      <w:r>
        <w:t xml:space="preserve"> – </w:t>
      </w:r>
      <w:r w:rsidRPr="00157D47">
        <w:t>Exposure</w:t>
      </w:r>
      <w:r w:rsidRPr="0034156A">
        <w:rPr>
          <w:b/>
        </w:rPr>
        <w:t xml:space="preserve"> </w:t>
      </w:r>
      <w:r>
        <w:t xml:space="preserve">is a </w:t>
      </w:r>
      <w:r w:rsidRPr="004A36F0">
        <w:t>degree of climate stress upon a particular</w:t>
      </w:r>
      <w:r>
        <w:t xml:space="preserve"> asset or indicator</w:t>
      </w:r>
      <w:r w:rsidRPr="004A36F0">
        <w:t>; it may be represented as eith</w:t>
      </w:r>
      <w:r>
        <w:t>er long-term change</w:t>
      </w:r>
      <w:r w:rsidRPr="004A36F0">
        <w:t xml:space="preserve"> in climate conditions, or by </w:t>
      </w:r>
      <w:r>
        <w:t xml:space="preserve">a change </w:t>
      </w:r>
      <w:r w:rsidRPr="004A36F0">
        <w:t>in climate variability, including the magnitude and frequency of extreme events.</w:t>
      </w:r>
      <w:r>
        <w:t xml:space="preserve"> Unless otherwise indicated in this assessment, sensitivity of a given asset is combined with exposure to produce a relative metric for asset risk. </w:t>
      </w:r>
    </w:p>
    <w:p w14:paraId="5DDF4B84" w14:textId="77777777" w:rsidR="00173571" w:rsidRDefault="00173571" w:rsidP="00173571">
      <w:pPr>
        <w:pStyle w:val="ListParagraph"/>
      </w:pPr>
    </w:p>
    <w:p w14:paraId="5A60E31D" w14:textId="77777777" w:rsidR="00173571" w:rsidRDefault="00173571" w:rsidP="00173571">
      <w:pPr>
        <w:pStyle w:val="ListParagraph"/>
        <w:numPr>
          <w:ilvl w:val="0"/>
          <w:numId w:val="37"/>
        </w:numPr>
        <w:spacing w:after="0"/>
      </w:pPr>
      <w:r w:rsidRPr="00382486">
        <w:rPr>
          <w:b/>
        </w:rPr>
        <w:t xml:space="preserve">Potential Impact </w:t>
      </w:r>
      <w:r w:rsidRPr="00CE733B">
        <w:t>–</w:t>
      </w:r>
      <w:r w:rsidRPr="00382486">
        <w:rPr>
          <w:b/>
        </w:rPr>
        <w:t xml:space="preserve"> </w:t>
      </w:r>
      <w:r w:rsidRPr="00E95CC8">
        <w:t>The potential impact is a combination of exposure and sensitivity</w:t>
      </w:r>
      <w:r>
        <w:t xml:space="preserve"> </w:t>
      </w:r>
      <w:proofErr w:type="gramStart"/>
      <w:r>
        <w:t>in light of</w:t>
      </w:r>
      <w:proofErr w:type="gramEnd"/>
      <w:r>
        <w:t xml:space="preserve"> a climate hazard</w:t>
      </w:r>
      <w:r w:rsidRPr="00E95CC8">
        <w:t xml:space="preserve">. </w:t>
      </w:r>
      <w:r>
        <w:t xml:space="preserve">The potential </w:t>
      </w:r>
      <w:r w:rsidRPr="00E95CC8">
        <w:t>impact can be offset by adaptive capacity</w:t>
      </w:r>
      <w:r>
        <w:t xml:space="preserve">, or its ability to </w:t>
      </w:r>
      <w:r w:rsidRPr="00E95CC8">
        <w:t xml:space="preserve">bounce back. </w:t>
      </w:r>
    </w:p>
    <w:p w14:paraId="51F5B968" w14:textId="77777777" w:rsidR="00173571" w:rsidRDefault="00173571" w:rsidP="00173571">
      <w:pPr>
        <w:pStyle w:val="ListParagraph"/>
        <w:spacing w:after="0"/>
      </w:pPr>
    </w:p>
    <w:p w14:paraId="5AD6BDDF" w14:textId="77777777" w:rsidR="00173571" w:rsidRDefault="00173571" w:rsidP="00173571">
      <w:pPr>
        <w:pStyle w:val="ListParagraph"/>
        <w:numPr>
          <w:ilvl w:val="0"/>
          <w:numId w:val="40"/>
        </w:numPr>
      </w:pPr>
      <w:r w:rsidRPr="00382486">
        <w:rPr>
          <w:b/>
        </w:rPr>
        <w:t>Adaptive Capacity</w:t>
      </w:r>
      <w:r>
        <w:t xml:space="preserve"> – Adaptive Capacity is the ability of a system to adjust to changes, manage damages, take advantage of opportunities, or cope with consequences. This assessment does </w:t>
      </w:r>
      <w:r>
        <w:lastRenderedPageBreak/>
        <w:t xml:space="preserve">not consider adaptive capacity of assets, </w:t>
      </w:r>
      <w:r w:rsidRPr="00E95CC8">
        <w:t xml:space="preserve">though this would provide a better estimate of </w:t>
      </w:r>
      <w:r>
        <w:t xml:space="preserve">specific </w:t>
      </w:r>
      <w:r w:rsidRPr="00E95CC8">
        <w:t>vulnerability.</w:t>
      </w:r>
    </w:p>
    <w:p w14:paraId="7B3EEDD9" w14:textId="77777777" w:rsidR="00173571" w:rsidRDefault="00173571" w:rsidP="00173571">
      <w:pPr>
        <w:pStyle w:val="ListParagraph"/>
      </w:pPr>
    </w:p>
    <w:p w14:paraId="383795DE" w14:textId="77777777" w:rsidR="00173571" w:rsidRDefault="00173571" w:rsidP="00173571">
      <w:pPr>
        <w:pStyle w:val="ListParagraph"/>
        <w:numPr>
          <w:ilvl w:val="0"/>
          <w:numId w:val="40"/>
        </w:numPr>
        <w:spacing w:after="0"/>
      </w:pPr>
      <w:r w:rsidRPr="00382486">
        <w:rPr>
          <w:b/>
        </w:rPr>
        <w:t xml:space="preserve">Vulnerability </w:t>
      </w:r>
      <w:r>
        <w:t>–</w:t>
      </w:r>
      <w:r w:rsidRPr="00382486">
        <w:rPr>
          <w:b/>
        </w:rPr>
        <w:t xml:space="preserve"> </w:t>
      </w:r>
      <w:r>
        <w:t xml:space="preserve">The </w:t>
      </w:r>
      <w:r w:rsidRPr="004A36F0">
        <w:t>degree to which a system is susceptible to, and unable to cope with, adverse effects of climate change, including climate variability and extremes. Vulnerability is a function of the character, magnitude, and rate of climate change and variation to which a system is exposed, its sensitivity, and its adaptive capacity.</w:t>
      </w:r>
    </w:p>
    <w:p w14:paraId="477D3F30" w14:textId="77777777" w:rsidR="00173571" w:rsidRDefault="00173571" w:rsidP="00173571">
      <w:pPr>
        <w:pStyle w:val="ListParagraph"/>
      </w:pPr>
    </w:p>
    <w:p w14:paraId="2AEDF09A" w14:textId="2422B2B9" w:rsidR="00173571" w:rsidRPr="00E95CC8" w:rsidRDefault="00173571" w:rsidP="00173571">
      <w:pPr>
        <w:pStyle w:val="ListParagraph"/>
        <w:numPr>
          <w:ilvl w:val="0"/>
          <w:numId w:val="40"/>
        </w:numPr>
        <w:spacing w:after="0"/>
      </w:pPr>
      <w:r w:rsidRPr="00382486">
        <w:rPr>
          <w:b/>
        </w:rPr>
        <w:t>Strategies</w:t>
      </w:r>
      <w:r>
        <w:t xml:space="preserve"> – Strategies are recommended actions</w:t>
      </w:r>
      <w:r w:rsidRPr="00E95CC8">
        <w:t xml:space="preserve"> </w:t>
      </w:r>
      <w:r>
        <w:t xml:space="preserve">that consist of best </w:t>
      </w:r>
      <w:r w:rsidRPr="00E95CC8">
        <w:t xml:space="preserve">practices </w:t>
      </w:r>
      <w:r>
        <w:t xml:space="preserve">to preserve or enhance system assets. These strategies will most often encompass adaptation to climate change impacts, but some may include mitigation measures, like tree planting to offset GHG emissions. </w:t>
      </w:r>
    </w:p>
    <w:p w14:paraId="05340776" w14:textId="77777777" w:rsidR="00173571" w:rsidRPr="00FA2275" w:rsidRDefault="00173571" w:rsidP="00FA2275">
      <w:pPr>
        <w:pStyle w:val="Heading2"/>
      </w:pPr>
      <w:bookmarkStart w:id="55" w:name="_Toc505083343"/>
      <w:bookmarkStart w:id="56" w:name="_Toc505161463"/>
      <w:bookmarkStart w:id="57" w:name="_Toc131773371"/>
      <w:r w:rsidRPr="00FA2275">
        <w:t>Focus Group</w:t>
      </w:r>
      <w:bookmarkEnd w:id="55"/>
      <w:bookmarkEnd w:id="56"/>
      <w:bookmarkEnd w:id="57"/>
    </w:p>
    <w:p w14:paraId="380EE03B" w14:textId="622F2644" w:rsidR="00173571" w:rsidRPr="00B77877" w:rsidRDefault="00173571" w:rsidP="00173571">
      <w:r w:rsidRPr="00173571">
        <mc:AlternateContent>
          <mc:Choice Requires="wps">
            <w:drawing>
              <wp:anchor distT="0" distB="0" distL="114300" distR="114300" simplePos="0" relativeHeight="251710464" behindDoc="0" locked="0" layoutInCell="1" allowOverlap="1" wp14:anchorId="488FEB61" wp14:editId="4B9F8753">
                <wp:simplePos x="0" y="0"/>
                <wp:positionH relativeFrom="margin">
                  <wp:posOffset>2758440</wp:posOffset>
                </wp:positionH>
                <wp:positionV relativeFrom="bottomMargin">
                  <wp:posOffset>-5215666</wp:posOffset>
                </wp:positionV>
                <wp:extent cx="3705225" cy="257175"/>
                <wp:effectExtent l="0" t="0" r="9525" b="9525"/>
                <wp:wrapNone/>
                <wp:docPr id="245" name="Text Box 245"/>
                <wp:cNvGraphicFramePr/>
                <a:graphic xmlns:a="http://schemas.openxmlformats.org/drawingml/2006/main">
                  <a:graphicData uri="http://schemas.microsoft.com/office/word/2010/wordprocessingShape">
                    <wps:wsp>
                      <wps:cNvSpPr txBox="1"/>
                      <wps:spPr>
                        <a:xfrm>
                          <a:off x="0" y="0"/>
                          <a:ext cx="3705225" cy="257175"/>
                        </a:xfrm>
                        <a:prstGeom prst="rect">
                          <a:avLst/>
                        </a:prstGeom>
                        <a:noFill/>
                        <a:ln>
                          <a:noFill/>
                        </a:ln>
                      </wps:spPr>
                      <wps:txbx>
                        <w:txbxContent>
                          <w:p w14:paraId="745C4426" w14:textId="77777777" w:rsidR="00173571" w:rsidRPr="00262098" w:rsidRDefault="00173571" w:rsidP="00173571">
                            <w:pPr>
                              <w:pStyle w:val="Caption"/>
                              <w:rPr>
                                <w:rFonts w:eastAsia="MS PGothic"/>
                                <w:noProof/>
                                <w:kern w:val="32"/>
                                <w14:textOutline w14:w="9525" w14:cap="rnd" w14:cmpd="sng" w14:algn="ctr">
                                  <w14:noFill/>
                                  <w14:prstDash w14:val="solid"/>
                                  <w14:bevel/>
                                </w14:textOutline>
                              </w:rPr>
                            </w:pPr>
                            <w:r>
                              <w:rPr>
                                <w14:textOutline w14:w="9525" w14:cap="rnd" w14:cmpd="sng" w14:algn="ctr">
                                  <w14:noFill/>
                                  <w14:prstDash w14:val="solid"/>
                                  <w14:bevel/>
                                </w14:textOutline>
                              </w:rPr>
                              <w:t xml:space="preserve">Figure 6. </w:t>
                            </w:r>
                            <w:r>
                              <w:t>Focus Group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FEB61" id="Text Box 245" o:spid="_x0000_s1030" type="#_x0000_t202" style="position:absolute;margin-left:217.2pt;margin-top:-410.7pt;width:291.75pt;height:20.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" filled="f" stroked="f">
                <v:textbox inset="0,0,0,0">
                  <w:txbxContent>
                    <w:p w14:paraId="745C4426" w14:textId="77777777" w:rsidR="00173571" w:rsidRPr="00262098" w:rsidRDefault="00173571" w:rsidP="00173571">
                      <w:pPr>
                        <w:pStyle w:val="Caption"/>
                        <w:rPr>
                          <w:rFonts w:eastAsia="MS PGothic"/>
                          <w:noProof/>
                          <w:kern w:val="32"/>
                          <w14:textOutline w14:w="9525" w14:cap="rnd" w14:cmpd="sng" w14:algn="ctr">
                            <w14:noFill/>
                            <w14:prstDash w14:val="solid"/>
                            <w14:bevel/>
                          </w14:textOutline>
                        </w:rPr>
                      </w:pPr>
                      <w:r>
                        <w:rPr>
                          <w14:textOutline w14:w="9525" w14:cap="rnd" w14:cmpd="sng" w14:algn="ctr">
                            <w14:noFill/>
                            <w14:prstDash w14:val="solid"/>
                            <w14:bevel/>
                          </w14:textOutline>
                        </w:rPr>
                        <w:t xml:space="preserve">Figure 6. </w:t>
                      </w:r>
                      <w:r>
                        <w:t>Focus Group Participants</w:t>
                      </w:r>
                    </w:p>
                  </w:txbxContent>
                </v:textbox>
                <w10:wrap anchorx="margin" anchory="margin"/>
              </v:shape>
            </w:pict>
          </mc:Fallback>
        </mc:AlternateContent>
      </w:r>
      <w:r w:rsidRPr="00173571">
        <w:t>This CVA will ultimately provide analysis tools for both the Council and for communities. Therefore, the Council reached out to communities for feedback on the scoping phase of the project. An invitation for the focus group was sent to all 188 jurisdictions in the region. Twenty-one participants attended the focus group in July 20</w:t>
      </w:r>
      <w:r>
        <w:t>16</w:t>
      </w:r>
      <w:r w:rsidRPr="007A0BDD">
        <w:t>, representing 13 cities and one county</w:t>
      </w:r>
      <w:r>
        <w:t xml:space="preserve"> (Figure 6)</w:t>
      </w:r>
      <w:r w:rsidRPr="007A0BDD">
        <w:t xml:space="preserve">. </w:t>
      </w:r>
      <w:r w:rsidRPr="0030434E">
        <w:rPr>
          <w:b/>
          <w:bCs/>
          <w:noProof/>
          <w:color w:val="5B9BD5"/>
          <w:sz w:val="28"/>
          <w:szCs w:val="28"/>
        </w:rPr>
        <w:drawing>
          <wp:anchor distT="0" distB="0" distL="114300" distR="114300" simplePos="0" relativeHeight="251704320" behindDoc="1" locked="1" layoutInCell="1" allowOverlap="1" wp14:anchorId="136FA83A" wp14:editId="3D956248">
            <wp:simplePos x="0" y="0"/>
            <wp:positionH relativeFrom="column">
              <wp:posOffset>2707005</wp:posOffset>
            </wp:positionH>
            <wp:positionV relativeFrom="page">
              <wp:posOffset>4067175</wp:posOffset>
            </wp:positionV>
            <wp:extent cx="3703320" cy="3849370"/>
            <wp:effectExtent l="0" t="0" r="0" b="0"/>
            <wp:wrapSquare wrapText="bothSides"/>
            <wp:docPr id="207" name="Picture 207" descr="This image shows the regional map of participants for this Focus Group." title="Regional Map of Particip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CommDev\LPA\Climate Change\Vulnerability Assessment\Project Management\Focus Group\Image_Exports\Participants_Map.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123" r="6292"/>
                    <a:stretch/>
                  </pic:blipFill>
                  <pic:spPr bwMode="auto">
                    <a:xfrm>
                      <a:off x="0" y="0"/>
                      <a:ext cx="3703320" cy="384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46F3">
        <w:t xml:space="preserve">The </w:t>
      </w:r>
      <w:r>
        <w:t xml:space="preserve">focus group participants provided helpful </w:t>
      </w:r>
      <w:r w:rsidRPr="00D646F3">
        <w:t xml:space="preserve">feedback </w:t>
      </w:r>
      <w:r>
        <w:t>for this project. T</w:t>
      </w:r>
      <w:r w:rsidRPr="00D646F3">
        <w:t>he participants comment</w:t>
      </w:r>
      <w:r>
        <w:t>ed</w:t>
      </w:r>
      <w:r w:rsidRPr="00D646F3">
        <w:t xml:space="preserve"> </w:t>
      </w:r>
      <w:r>
        <w:t xml:space="preserve">on </w:t>
      </w:r>
      <w:r w:rsidRPr="00D646F3">
        <w:t xml:space="preserve">the </w:t>
      </w:r>
      <w:r>
        <w:t xml:space="preserve">utility of the </w:t>
      </w:r>
      <w:r w:rsidRPr="00D646F3">
        <w:t xml:space="preserve">CVA </w:t>
      </w:r>
      <w:r>
        <w:t xml:space="preserve">in </w:t>
      </w:r>
      <w:r w:rsidRPr="00D646F3">
        <w:t>help</w:t>
      </w:r>
      <w:r>
        <w:t>ing</w:t>
      </w:r>
      <w:r w:rsidRPr="00D646F3">
        <w:t xml:space="preserve"> </w:t>
      </w:r>
      <w:r>
        <w:t xml:space="preserve">to foster </w:t>
      </w:r>
      <w:r w:rsidRPr="00D646F3">
        <w:t xml:space="preserve">conversation </w:t>
      </w:r>
      <w:r>
        <w:t xml:space="preserve">about, </w:t>
      </w:r>
      <w:r w:rsidRPr="00D646F3">
        <w:t>and supporting the need for</w:t>
      </w:r>
      <w:r>
        <w:t>,</w:t>
      </w:r>
      <w:r w:rsidRPr="00D646F3">
        <w:t xml:space="preserve"> preparedness in their communities. They offered improvements for and criticisms of the project, potential application and its </w:t>
      </w:r>
      <w:r w:rsidRPr="00BE26F8">
        <w:t xml:space="preserve">overall usefulness </w:t>
      </w:r>
      <w:r w:rsidRPr="00D646F3">
        <w:t>within city planning</w:t>
      </w:r>
      <w:r w:rsidRPr="00BE26F8">
        <w:t>, adaptation strategies that could be employed throughout the region, and comm</w:t>
      </w:r>
      <w:r>
        <w:t xml:space="preserve">unity needs for implementation. </w:t>
      </w:r>
    </w:p>
    <w:p w14:paraId="2DBD1146" w14:textId="77777777" w:rsidR="00173571" w:rsidRPr="00107EFA" w:rsidRDefault="00173571" w:rsidP="00173571">
      <w:r w:rsidRPr="00BE26F8">
        <w:t xml:space="preserve">The Focus Group also gave </w:t>
      </w:r>
      <w:r>
        <w:t>the Council insight into the CVA from a c</w:t>
      </w:r>
      <w:r w:rsidRPr="00BE26F8">
        <w:t xml:space="preserve">ity’s perspective, rather than from a larger, regional scale. </w:t>
      </w:r>
      <w:r>
        <w:t xml:space="preserve">The Council will incorporate this local </w:t>
      </w:r>
      <w:r w:rsidRPr="00BE26F8">
        <w:t xml:space="preserve">perspective </w:t>
      </w:r>
      <w:r>
        <w:t xml:space="preserve">to </w:t>
      </w:r>
      <w:r w:rsidRPr="00BE26F8">
        <w:t xml:space="preserve">inform the </w:t>
      </w:r>
      <w:r>
        <w:t xml:space="preserve">remaining </w:t>
      </w:r>
      <w:r w:rsidRPr="00BE26F8">
        <w:t>CVA</w:t>
      </w:r>
      <w:r>
        <w:t xml:space="preserve"> project work</w:t>
      </w:r>
      <w:r w:rsidRPr="00BE26F8">
        <w:t>. The participants also e</w:t>
      </w:r>
      <w:r>
        <w:t xml:space="preserve">xpressed interest in an ongoing, </w:t>
      </w:r>
      <w:r w:rsidRPr="00BE26F8">
        <w:t xml:space="preserve">close collaboration between cities to strengthen the actions and dialogue on resilience and adaptation </w:t>
      </w:r>
      <w:r>
        <w:t xml:space="preserve">planning </w:t>
      </w:r>
      <w:r w:rsidRPr="00BE26F8">
        <w:t>in the region</w:t>
      </w:r>
      <w:r>
        <w:t>.</w:t>
      </w:r>
    </w:p>
    <w:p w14:paraId="494C7C1A" w14:textId="77777777" w:rsidR="00173571" w:rsidRPr="00E95CC8" w:rsidRDefault="00173571" w:rsidP="00173571">
      <w:pPr>
        <w:pStyle w:val="Heading2"/>
      </w:pPr>
      <w:bookmarkStart w:id="58" w:name="_Toc505083344"/>
      <w:bookmarkStart w:id="59" w:name="_Toc505161464"/>
      <w:bookmarkStart w:id="60" w:name="_Toc131773372"/>
      <w:r w:rsidRPr="00E95CC8">
        <w:t>Deliverables</w:t>
      </w:r>
      <w:bookmarkEnd w:id="58"/>
      <w:bookmarkEnd w:id="59"/>
      <w:bookmarkEnd w:id="60"/>
    </w:p>
    <w:p w14:paraId="1641CAD6" w14:textId="77777777" w:rsidR="00173571" w:rsidRPr="00CE733B" w:rsidRDefault="00173571" w:rsidP="00173571">
      <w:pPr>
        <w:rPr>
          <w:rStyle w:val="IntenseEmphasis"/>
          <w:b w:val="0"/>
          <w:bCs w:val="0"/>
          <w:i w:val="0"/>
          <w:iCs w:val="0"/>
          <w:color w:val="505150"/>
        </w:rPr>
      </w:pPr>
      <w:r w:rsidRPr="00127EF3">
        <w:t xml:space="preserve">The key deliverables of this project include </w:t>
      </w:r>
      <w:r>
        <w:t>several</w:t>
      </w:r>
      <w:r w:rsidRPr="00127EF3">
        <w:t xml:space="preserve"> CVA</w:t>
      </w:r>
      <w:r w:rsidRPr="00E757A0">
        <w:t xml:space="preserve"> documents, separate </w:t>
      </w:r>
      <w:proofErr w:type="gramStart"/>
      <w:r w:rsidRPr="00E757A0">
        <w:t>parts</w:t>
      </w:r>
      <w:proofErr w:type="gramEnd"/>
      <w:r w:rsidRPr="00E757A0">
        <w:t xml:space="preserve"> and chapters. The project also consists of CVA tools (consisting of shape files, data sets,</w:t>
      </w:r>
      <w:r>
        <w:t xml:space="preserve"> and interactive mapping tools</w:t>
      </w:r>
      <w:r w:rsidRPr="00E757A0">
        <w:t xml:space="preserve">) which will complement the online </w:t>
      </w:r>
      <w:hyperlink r:id="rId29" w:history="1">
        <w:r w:rsidRPr="00173571">
          <w:rPr>
            <w:rStyle w:val="Hyperlink"/>
          </w:rPr>
          <w:t>Local Planning Handbook</w:t>
        </w:r>
      </w:hyperlink>
      <w:r w:rsidRPr="00127EF3">
        <w:t xml:space="preserve"> through ensuring an accessible resource of CVA for comm</w:t>
      </w:r>
      <w:r w:rsidRPr="00E757A0">
        <w:t xml:space="preserve">unities to assist with comprehensive planning and resiliency planning more generally. The CVA will also improve the resource library within the online Local Planning Handbook through the delivery of CVA </w:t>
      </w:r>
      <w:r>
        <w:t xml:space="preserve">chapters </w:t>
      </w:r>
      <w:r w:rsidRPr="00E757A0">
        <w:t>and publicly available GIS data sets.</w:t>
      </w:r>
      <w:r>
        <w:t xml:space="preserve"> More information can be found on the CVA webpage: </w:t>
      </w:r>
      <w:hyperlink r:id="rId30" w:history="1">
        <w:r w:rsidRPr="00173571">
          <w:rPr>
            <w:rStyle w:val="Hyperlink"/>
          </w:rPr>
          <w:t>https://metrocouncil.org/CVA</w:t>
        </w:r>
      </w:hyperlink>
      <w:r>
        <w:t xml:space="preserve"> </w:t>
      </w:r>
    </w:p>
    <w:p w14:paraId="750F41F7" w14:textId="77777777" w:rsidR="00173571" w:rsidRPr="00FA2275" w:rsidRDefault="00173571" w:rsidP="00FA2275">
      <w:pPr>
        <w:pStyle w:val="Heading3"/>
      </w:pPr>
      <w:bookmarkStart w:id="61" w:name="_Toc504993447"/>
      <w:bookmarkStart w:id="62" w:name="_Toc505083345"/>
      <w:bookmarkStart w:id="63" w:name="_Toc505161465"/>
      <w:bookmarkStart w:id="64" w:name="_Toc131773373"/>
      <w:r w:rsidRPr="00FA2275">
        <w:rPr>
          <w:rStyle w:val="IntenseEmphasis"/>
          <w:b/>
          <w:bCs/>
          <w:i w:val="0"/>
          <w:iCs/>
        </w:rPr>
        <w:lastRenderedPageBreak/>
        <w:t>This effort includes the following deliverables:</w:t>
      </w:r>
      <w:bookmarkEnd w:id="61"/>
      <w:bookmarkEnd w:id="62"/>
      <w:bookmarkEnd w:id="63"/>
      <w:bookmarkEnd w:id="64"/>
    </w:p>
    <w:p w14:paraId="656292D8" w14:textId="77777777" w:rsidR="00173571" w:rsidRDefault="00173571" w:rsidP="00173571">
      <w:pPr>
        <w:pStyle w:val="ListParagraph"/>
        <w:spacing w:after="0"/>
      </w:pPr>
    </w:p>
    <w:p w14:paraId="11A85AE3" w14:textId="77777777" w:rsidR="00173571" w:rsidRDefault="00173571" w:rsidP="00173571">
      <w:pPr>
        <w:pStyle w:val="ListParagraph"/>
        <w:numPr>
          <w:ilvl w:val="0"/>
          <w:numId w:val="35"/>
        </w:numPr>
        <w:spacing w:after="0"/>
      </w:pPr>
      <w:r>
        <w:t xml:space="preserve">Regional </w:t>
      </w:r>
      <w:r w:rsidRPr="00E95CC8">
        <w:t>C</w:t>
      </w:r>
      <w:r>
        <w:t xml:space="preserve">limate </w:t>
      </w:r>
      <w:r w:rsidRPr="00E95CC8">
        <w:t>V</w:t>
      </w:r>
      <w:r>
        <w:t xml:space="preserve">ulnerability </w:t>
      </w:r>
      <w:r w:rsidRPr="00E95CC8">
        <w:t>A</w:t>
      </w:r>
      <w:r>
        <w:t>ssessment</w:t>
      </w:r>
      <w:r w:rsidRPr="00E95CC8">
        <w:t xml:space="preserve"> </w:t>
      </w:r>
    </w:p>
    <w:p w14:paraId="02B377F5" w14:textId="77777777" w:rsidR="00173571" w:rsidRDefault="00173571" w:rsidP="00173571">
      <w:pPr>
        <w:pStyle w:val="ListParagraph"/>
        <w:numPr>
          <w:ilvl w:val="1"/>
          <w:numId w:val="35"/>
        </w:numPr>
        <w:spacing w:after="0"/>
      </w:pPr>
      <w:r>
        <w:t xml:space="preserve">Climate Vulnerability Assessment Introduction </w:t>
      </w:r>
    </w:p>
    <w:p w14:paraId="3A0D9C0A" w14:textId="77777777" w:rsidR="00173571" w:rsidRDefault="00173571" w:rsidP="00173571">
      <w:pPr>
        <w:pStyle w:val="ListParagraph"/>
        <w:numPr>
          <w:ilvl w:val="1"/>
          <w:numId w:val="35"/>
        </w:numPr>
      </w:pPr>
      <w:r>
        <w:t>Part 1: Localized Flood Risk</w:t>
      </w:r>
    </w:p>
    <w:p w14:paraId="372801A7" w14:textId="77777777" w:rsidR="00173571" w:rsidRDefault="00173571" w:rsidP="00173571">
      <w:pPr>
        <w:pStyle w:val="ListParagraph"/>
        <w:numPr>
          <w:ilvl w:val="2"/>
          <w:numId w:val="35"/>
        </w:numPr>
      </w:pPr>
      <w:r>
        <w:t>Localized Flood Risk Introduction</w:t>
      </w:r>
    </w:p>
    <w:p w14:paraId="14D4423B" w14:textId="77777777" w:rsidR="00173571" w:rsidRDefault="00173571" w:rsidP="00173571">
      <w:pPr>
        <w:pStyle w:val="ListParagraph"/>
        <w:numPr>
          <w:ilvl w:val="2"/>
          <w:numId w:val="35"/>
        </w:numPr>
      </w:pPr>
      <w:r>
        <w:t xml:space="preserve">Chapter 1: Transportation &amp; Transit </w:t>
      </w:r>
    </w:p>
    <w:p w14:paraId="2DFD8DC1" w14:textId="77777777" w:rsidR="00173571" w:rsidRDefault="00173571" w:rsidP="00173571">
      <w:pPr>
        <w:pStyle w:val="ListParagraph"/>
        <w:numPr>
          <w:ilvl w:val="2"/>
          <w:numId w:val="35"/>
        </w:numPr>
      </w:pPr>
      <w:r>
        <w:t>Chapter 2: Regional Parks &amp; Trails</w:t>
      </w:r>
    </w:p>
    <w:p w14:paraId="7333E10E" w14:textId="77777777" w:rsidR="00173571" w:rsidRDefault="00173571" w:rsidP="00173571">
      <w:pPr>
        <w:pStyle w:val="ListParagraph"/>
        <w:numPr>
          <w:ilvl w:val="2"/>
          <w:numId w:val="35"/>
        </w:numPr>
      </w:pPr>
      <w:r>
        <w:t xml:space="preserve">Chapter 3: Wastewater </w:t>
      </w:r>
    </w:p>
    <w:p w14:paraId="284DBBEA" w14:textId="77777777" w:rsidR="00173571" w:rsidRDefault="00173571" w:rsidP="00173571">
      <w:pPr>
        <w:pStyle w:val="ListParagraph"/>
        <w:numPr>
          <w:ilvl w:val="2"/>
          <w:numId w:val="35"/>
        </w:numPr>
      </w:pPr>
      <w:r>
        <w:t xml:space="preserve">Chapter 4: Water Supply </w:t>
      </w:r>
    </w:p>
    <w:p w14:paraId="492ED427" w14:textId="77777777" w:rsidR="00173571" w:rsidRDefault="00173571" w:rsidP="00173571">
      <w:pPr>
        <w:pStyle w:val="ListParagraph"/>
        <w:numPr>
          <w:ilvl w:val="1"/>
          <w:numId w:val="35"/>
        </w:numPr>
      </w:pPr>
      <w:r>
        <w:t>Part 2: Extreme Heat</w:t>
      </w:r>
    </w:p>
    <w:p w14:paraId="248DB556" w14:textId="77777777" w:rsidR="00173571" w:rsidRDefault="00173571" w:rsidP="00173571">
      <w:pPr>
        <w:pStyle w:val="ListParagraph"/>
        <w:numPr>
          <w:ilvl w:val="1"/>
          <w:numId w:val="35"/>
        </w:numPr>
      </w:pPr>
      <w:r>
        <w:t>Part 3: Human Vulnerability to Localized Flooding and Extreme Heat</w:t>
      </w:r>
    </w:p>
    <w:p w14:paraId="6B725D8F" w14:textId="77777777" w:rsidR="00173571" w:rsidRPr="00E95CC8" w:rsidRDefault="00173571" w:rsidP="00173571">
      <w:pPr>
        <w:pStyle w:val="ListParagraph"/>
        <w:ind w:left="1440"/>
      </w:pPr>
    </w:p>
    <w:p w14:paraId="1D7C356E" w14:textId="77777777" w:rsidR="00173571" w:rsidRPr="00D2397F" w:rsidRDefault="00173571" w:rsidP="00173571">
      <w:pPr>
        <w:pStyle w:val="ListParagraph"/>
        <w:numPr>
          <w:ilvl w:val="0"/>
          <w:numId w:val="35"/>
        </w:numPr>
      </w:pPr>
      <w:r w:rsidRPr="00E95CC8">
        <w:t xml:space="preserve">Integrate CVA </w:t>
      </w:r>
      <w:r>
        <w:t xml:space="preserve">tools </w:t>
      </w:r>
      <w:r w:rsidRPr="00E95CC8">
        <w:t xml:space="preserve">into online </w:t>
      </w:r>
      <w:r w:rsidRPr="00D2397F">
        <w:rPr>
          <w:i/>
        </w:rPr>
        <w:t>Local Planning Handbook</w:t>
      </w:r>
    </w:p>
    <w:p w14:paraId="411A87D1" w14:textId="77777777" w:rsidR="00173571" w:rsidRDefault="00173571" w:rsidP="00173571">
      <w:pPr>
        <w:pStyle w:val="ListParagraph"/>
        <w:numPr>
          <w:ilvl w:val="1"/>
          <w:numId w:val="35"/>
        </w:numPr>
      </w:pPr>
      <w:r>
        <w:t xml:space="preserve">Interactive, online mapping tools </w:t>
      </w:r>
      <w:r w:rsidRPr="00E95CC8">
        <w:t>(data sets &amp; shape files) available for public usage</w:t>
      </w:r>
    </w:p>
    <w:p w14:paraId="31D92203" w14:textId="77777777" w:rsidR="00173571" w:rsidRDefault="00173571" w:rsidP="00173571">
      <w:pPr>
        <w:pStyle w:val="ListParagraph"/>
        <w:numPr>
          <w:ilvl w:val="1"/>
          <w:numId w:val="35"/>
        </w:numPr>
      </w:pPr>
      <w:r w:rsidRPr="00E95CC8">
        <w:t xml:space="preserve">Monitor and update GIS data, as </w:t>
      </w:r>
      <w:proofErr w:type="gramStart"/>
      <w:r w:rsidRPr="00E95CC8">
        <w:t>required</w:t>
      </w:r>
      <w:proofErr w:type="gramEnd"/>
    </w:p>
    <w:p w14:paraId="71FA92B2" w14:textId="77777777" w:rsidR="00173571" w:rsidRDefault="00173571" w:rsidP="00173571">
      <w:pPr>
        <w:pStyle w:val="ListParagraph"/>
        <w:ind w:left="1440"/>
      </w:pPr>
    </w:p>
    <w:p w14:paraId="34DAAD0D" w14:textId="77777777" w:rsidR="00173571" w:rsidRDefault="00173571" w:rsidP="00173571">
      <w:pPr>
        <w:pStyle w:val="ListParagraph"/>
        <w:numPr>
          <w:ilvl w:val="0"/>
          <w:numId w:val="35"/>
        </w:numPr>
        <w:spacing w:after="0"/>
      </w:pPr>
      <w:r w:rsidRPr="00E95CC8">
        <w:t>Provide in person and/or self-guided</w:t>
      </w:r>
      <w:r>
        <w:t xml:space="preserve"> education opportunities</w:t>
      </w:r>
      <w:r w:rsidRPr="00E95CC8">
        <w:t xml:space="preserve"> for </w:t>
      </w:r>
      <w:r>
        <w:t xml:space="preserve">the use </w:t>
      </w:r>
      <w:r w:rsidRPr="00E95CC8">
        <w:t xml:space="preserve">of CVA in </w:t>
      </w:r>
      <w:r>
        <w:t xml:space="preserve">local </w:t>
      </w:r>
      <w:r w:rsidRPr="00E95CC8">
        <w:t>comprehensive planning process</w:t>
      </w:r>
      <w:r>
        <w:t>es</w:t>
      </w:r>
      <w:r w:rsidRPr="00E95CC8">
        <w:t xml:space="preserve">, climate mitigation and adaptation policies, and creation of resiliency action </w:t>
      </w:r>
      <w:proofErr w:type="gramStart"/>
      <w:r w:rsidRPr="00E95CC8">
        <w:t>plans</w:t>
      </w:r>
      <w:proofErr w:type="gramEnd"/>
    </w:p>
    <w:p w14:paraId="442DA543" w14:textId="77777777" w:rsidR="00173571" w:rsidRPr="00A0519A" w:rsidRDefault="00173571" w:rsidP="00173571">
      <w:pPr>
        <w:pStyle w:val="ListParagraph"/>
        <w:spacing w:after="0"/>
      </w:pPr>
    </w:p>
    <w:p w14:paraId="2629D781" w14:textId="77777777" w:rsidR="00173571" w:rsidRPr="00E95CC8" w:rsidRDefault="00173571" w:rsidP="00173571">
      <w:pPr>
        <w:pStyle w:val="Heading2"/>
      </w:pPr>
      <w:bookmarkStart w:id="65" w:name="_Hlk491935039"/>
      <w:bookmarkStart w:id="66" w:name="_Toc505083346"/>
      <w:bookmarkStart w:id="67" w:name="_Toc505161466"/>
      <w:bookmarkStart w:id="68" w:name="_Toc131773374"/>
      <w:r>
        <w:t xml:space="preserve">CVA </w:t>
      </w:r>
      <w:bookmarkEnd w:id="65"/>
      <w:r>
        <w:t xml:space="preserve">Project </w:t>
      </w:r>
      <w:r w:rsidRPr="00E95CC8">
        <w:t>Limitations</w:t>
      </w:r>
      <w:bookmarkEnd w:id="66"/>
      <w:bookmarkEnd w:id="67"/>
      <w:bookmarkEnd w:id="68"/>
      <w:r w:rsidRPr="00E95CC8">
        <w:t xml:space="preserve"> </w:t>
      </w:r>
    </w:p>
    <w:p w14:paraId="2E3D3360" w14:textId="77777777" w:rsidR="00173571" w:rsidRDefault="00173571" w:rsidP="00173571">
      <w:r>
        <w:t>The project focuses on identification of vulnerable areas and infrastructure. However, give the regional scale of the assessment and other limitations, the assessment does not accomplish what a more localized, scaled down assessment can achieve. The reader should be aware of the project limitations regarding the data, discretion on the evaluation, and level of detail in the project, as detailed below.</w:t>
      </w:r>
    </w:p>
    <w:p w14:paraId="7CE8B699" w14:textId="77777777" w:rsidR="00173571" w:rsidRPr="00E95CC8" w:rsidRDefault="00173571" w:rsidP="00173571">
      <w:pPr>
        <w:pStyle w:val="Heading3"/>
      </w:pPr>
      <w:bookmarkStart w:id="69" w:name="_Toc505083347"/>
      <w:bookmarkStart w:id="70" w:name="_Toc505161467"/>
      <w:bookmarkStart w:id="71" w:name="_Toc131773375"/>
      <w:r>
        <w:t>Data</w:t>
      </w:r>
      <w:bookmarkEnd w:id="69"/>
      <w:bookmarkEnd w:id="70"/>
      <w:bookmarkEnd w:id="71"/>
      <w:r>
        <w:t xml:space="preserve"> </w:t>
      </w:r>
    </w:p>
    <w:p w14:paraId="06B20BCA" w14:textId="77777777" w:rsidR="00173571" w:rsidRDefault="00173571" w:rsidP="00173571">
      <w:pPr>
        <w:pStyle w:val="ListParagraph"/>
        <w:numPr>
          <w:ilvl w:val="0"/>
          <w:numId w:val="36"/>
        </w:numPr>
        <w:spacing w:after="120"/>
        <w:contextualSpacing w:val="0"/>
      </w:pPr>
      <w:r>
        <w:t xml:space="preserve">The project </w:t>
      </w:r>
      <w:r w:rsidRPr="00E95CC8">
        <w:t xml:space="preserve">scope </w:t>
      </w:r>
      <w:r>
        <w:t>reflects data availability and data application. For instance, the absence of a region-wide stormwater dataset limits our ability to rigorously analyze potential localized flooding impacts.</w:t>
      </w:r>
    </w:p>
    <w:p w14:paraId="777AEFC3" w14:textId="77777777" w:rsidR="00173571" w:rsidRDefault="00173571" w:rsidP="00173571">
      <w:pPr>
        <w:pStyle w:val="ListParagraph"/>
        <w:numPr>
          <w:ilvl w:val="0"/>
          <w:numId w:val="36"/>
        </w:numPr>
        <w:spacing w:after="120"/>
        <w:contextualSpacing w:val="0"/>
      </w:pPr>
      <w:r>
        <w:t xml:space="preserve">There is </w:t>
      </w:r>
      <w:r w:rsidRPr="00E95CC8">
        <w:t>difficulty in obtaining reliable and verifiab</w:t>
      </w:r>
      <w:r>
        <w:t xml:space="preserve">le data to inform the study, and the Council has </w:t>
      </w:r>
      <w:r w:rsidRPr="00E95CC8">
        <w:t>refine</w:t>
      </w:r>
      <w:r>
        <w:t>d</w:t>
      </w:r>
      <w:r w:rsidRPr="00E95CC8">
        <w:t xml:space="preserve"> the scope of this project in recognition of these constraints</w:t>
      </w:r>
      <w:r>
        <w:t>.</w:t>
      </w:r>
    </w:p>
    <w:p w14:paraId="424D1290" w14:textId="77777777" w:rsidR="00173571" w:rsidRDefault="00173571" w:rsidP="00173571">
      <w:pPr>
        <w:pStyle w:val="ListParagraph"/>
        <w:numPr>
          <w:ilvl w:val="0"/>
          <w:numId w:val="36"/>
        </w:numPr>
        <w:spacing w:after="120"/>
        <w:contextualSpacing w:val="0"/>
      </w:pPr>
      <w:r>
        <w:t>The data used in this assessment is static. The analysis represents a snapshot in time and is not dynamic. The assessment will need to be renewed to remain current and relevant to everyday planning and investment decisions.</w:t>
      </w:r>
    </w:p>
    <w:p w14:paraId="21CDE892" w14:textId="77777777" w:rsidR="00173571" w:rsidRDefault="00173571" w:rsidP="00173571">
      <w:pPr>
        <w:pStyle w:val="ListParagraph"/>
        <w:numPr>
          <w:ilvl w:val="0"/>
          <w:numId w:val="36"/>
        </w:numPr>
        <w:spacing w:after="120"/>
        <w:contextualSpacing w:val="0"/>
      </w:pPr>
      <w:r w:rsidRPr="00841F73">
        <w:t>The Council does not have data</w:t>
      </w:r>
      <w:r>
        <w:rPr>
          <w:bCs/>
          <w:iCs/>
        </w:rPr>
        <w:t xml:space="preserve"> sources</w:t>
      </w:r>
      <w:r w:rsidRPr="00841F73">
        <w:t xml:space="preserve"> for </w:t>
      </w:r>
      <w:proofErr w:type="gramStart"/>
      <w:r w:rsidRPr="00841F73">
        <w:t>locally-owned</w:t>
      </w:r>
      <w:proofErr w:type="gramEnd"/>
      <w:r w:rsidRPr="00841F73">
        <w:t xml:space="preserve"> infrastructure. The Council’s work on CVA will primarily assess Council assets.  </w:t>
      </w:r>
    </w:p>
    <w:p w14:paraId="735FDCBD" w14:textId="77777777" w:rsidR="00173571" w:rsidRDefault="00173571" w:rsidP="00173571">
      <w:pPr>
        <w:spacing w:after="0"/>
      </w:pPr>
    </w:p>
    <w:p w14:paraId="3FA4253D" w14:textId="77777777" w:rsidR="00173571" w:rsidRDefault="00173571" w:rsidP="00173571">
      <w:pPr>
        <w:pStyle w:val="Heading3"/>
      </w:pPr>
      <w:bookmarkStart w:id="72" w:name="_Toc505083348"/>
      <w:bookmarkStart w:id="73" w:name="_Toc505161468"/>
      <w:bookmarkStart w:id="74" w:name="_Toc131773376"/>
      <w:r>
        <w:t>Discretion</w:t>
      </w:r>
      <w:bookmarkEnd w:id="72"/>
      <w:bookmarkEnd w:id="73"/>
      <w:bookmarkEnd w:id="74"/>
    </w:p>
    <w:p w14:paraId="17356244" w14:textId="77777777" w:rsidR="00173571" w:rsidRDefault="00173571" w:rsidP="00173571">
      <w:pPr>
        <w:pStyle w:val="ListParagraph"/>
        <w:numPr>
          <w:ilvl w:val="0"/>
          <w:numId w:val="36"/>
        </w:numPr>
        <w:spacing w:after="120"/>
        <w:contextualSpacing w:val="0"/>
      </w:pPr>
      <w:r>
        <w:t>The assigning of hazard thresholds was determined internally and is discretionary, based primarily through staff discussions and review of agency literature on, for instance, flooding hazards at various depths.</w:t>
      </w:r>
    </w:p>
    <w:p w14:paraId="76077AA7" w14:textId="77777777" w:rsidR="00173571" w:rsidRDefault="00173571" w:rsidP="00173571">
      <w:pPr>
        <w:pStyle w:val="ListParagraph"/>
        <w:numPr>
          <w:ilvl w:val="0"/>
          <w:numId w:val="36"/>
        </w:numPr>
        <w:spacing w:after="120"/>
        <w:contextualSpacing w:val="0"/>
      </w:pPr>
      <w:r>
        <w:t>The weighting of hazards in relation to exposure/sensitivity values was determined internally and is discretionary, varied by asset, and was decided through discussions with subject matter experts.</w:t>
      </w:r>
    </w:p>
    <w:p w14:paraId="17F96277" w14:textId="77777777" w:rsidR="00173571" w:rsidRDefault="00173571" w:rsidP="00173571">
      <w:pPr>
        <w:pStyle w:val="Heading3"/>
      </w:pPr>
      <w:bookmarkStart w:id="75" w:name="_Toc505083349"/>
      <w:bookmarkStart w:id="76" w:name="_Toc505161469"/>
      <w:bookmarkStart w:id="77" w:name="_Toc131773377"/>
      <w:r>
        <w:lastRenderedPageBreak/>
        <w:t>Detail</w:t>
      </w:r>
      <w:bookmarkEnd w:id="75"/>
      <w:bookmarkEnd w:id="76"/>
      <w:bookmarkEnd w:id="77"/>
      <w:r>
        <w:t xml:space="preserve">  </w:t>
      </w:r>
    </w:p>
    <w:p w14:paraId="55432434" w14:textId="77777777" w:rsidR="00173571" w:rsidRDefault="00173571" w:rsidP="00173571">
      <w:pPr>
        <w:pStyle w:val="ListParagraph"/>
        <w:numPr>
          <w:ilvl w:val="0"/>
          <w:numId w:val="36"/>
        </w:numPr>
        <w:spacing w:after="0"/>
      </w:pPr>
      <w:r>
        <w:t xml:space="preserve">The </w:t>
      </w:r>
      <w:proofErr w:type="spellStart"/>
      <w:r>
        <w:t>basemaps</w:t>
      </w:r>
      <w:proofErr w:type="spellEnd"/>
      <w:r>
        <w:t xml:space="preserve"> are useful as a screening and planning tool for community or stakeholder use. We encourage users to perform more site-specific analysis to ground-truth data. Users are encouraged to create their own hazard thresholds, vulnerability weightings, and strategies based on their own priorities and scope. </w:t>
      </w:r>
    </w:p>
    <w:p w14:paraId="0BD0C8D8" w14:textId="77777777" w:rsidR="00173571" w:rsidRPr="00E95CC8" w:rsidRDefault="00173571" w:rsidP="00173571">
      <w:pPr>
        <w:pStyle w:val="Heading1"/>
      </w:pPr>
      <w:bookmarkStart w:id="78" w:name="_Toc505083350"/>
      <w:bookmarkStart w:id="79" w:name="_Toc505161470"/>
      <w:bookmarkStart w:id="80" w:name="_Toc131773378"/>
      <w:r w:rsidRPr="00E95CC8">
        <w:t>Glossary of Terms and Acronyms</w:t>
      </w:r>
      <w:r>
        <w:t xml:space="preserve"> Used the CVA</w:t>
      </w:r>
      <w:bookmarkEnd w:id="78"/>
      <w:bookmarkEnd w:id="79"/>
      <w:bookmarkEnd w:id="80"/>
    </w:p>
    <w:p w14:paraId="63B5B3CC" w14:textId="77777777" w:rsidR="00173571" w:rsidRPr="00E95CC8" w:rsidRDefault="00173571" w:rsidP="00173571">
      <w:pPr>
        <w:pStyle w:val="Heading2"/>
        <w:rPr>
          <w:szCs w:val="24"/>
        </w:rPr>
      </w:pPr>
      <w:bookmarkStart w:id="81" w:name="_Toc505083351"/>
      <w:bookmarkStart w:id="82" w:name="_Toc505161471"/>
      <w:bookmarkStart w:id="83" w:name="_Toc131773379"/>
      <w:r>
        <w:t xml:space="preserve">CVA </w:t>
      </w:r>
      <w:r w:rsidRPr="00E95CC8">
        <w:t>Terms</w:t>
      </w:r>
      <w:bookmarkEnd w:id="81"/>
      <w:bookmarkEnd w:id="82"/>
      <w:bookmarkEnd w:id="83"/>
    </w:p>
    <w:p w14:paraId="4CBF9531" w14:textId="77777777" w:rsidR="00173571" w:rsidRDefault="00173571" w:rsidP="00173571">
      <w:r w:rsidRPr="006E6C0E">
        <w:rPr>
          <w:b/>
        </w:rPr>
        <w:t>Adaptation</w:t>
      </w:r>
      <w:r>
        <w:t xml:space="preserve"> – A</w:t>
      </w:r>
      <w:r w:rsidRPr="00E95CC8">
        <w:t xml:space="preserve">daptation focuses on how to change policies </w:t>
      </w:r>
      <w:r>
        <w:t xml:space="preserve">and practices to adjust to the </w:t>
      </w:r>
      <w:r w:rsidRPr="00E95CC8">
        <w:t xml:space="preserve">effects of climate change. </w:t>
      </w:r>
    </w:p>
    <w:p w14:paraId="6CCB4AD8" w14:textId="77777777" w:rsidR="00173571" w:rsidRDefault="00173571" w:rsidP="00173571">
      <w:r>
        <w:rPr>
          <w:b/>
        </w:rPr>
        <w:t>Adaptive Capacity</w:t>
      </w:r>
      <w:r>
        <w:t xml:space="preserve"> – Adaptive Capacity is the ability of a system to adjust to changes, manage damages, take advantage of opportunities, or cope with consequences. This assessment does not consider adaptive capacity of </w:t>
      </w:r>
      <w:proofErr w:type="gramStart"/>
      <w:r>
        <w:t>particular assets</w:t>
      </w:r>
      <w:proofErr w:type="gramEnd"/>
      <w:r>
        <w:t xml:space="preserve">, </w:t>
      </w:r>
      <w:r w:rsidRPr="00E95CC8">
        <w:t xml:space="preserve">though this would provide a better estimate of </w:t>
      </w:r>
      <w:r>
        <w:t xml:space="preserve">specific </w:t>
      </w:r>
      <w:r w:rsidRPr="00E95CC8">
        <w:t>vulnerability.</w:t>
      </w:r>
    </w:p>
    <w:p w14:paraId="4E033CB3" w14:textId="77777777" w:rsidR="00173571" w:rsidRPr="00EE2B12" w:rsidRDefault="00173571" w:rsidP="00173571">
      <w:r w:rsidRPr="00EE2B12">
        <w:rPr>
          <w:b/>
        </w:rPr>
        <w:t xml:space="preserve">Asset </w:t>
      </w:r>
      <w:r w:rsidRPr="00EE2B12">
        <w:t>–</w:t>
      </w:r>
      <w:r w:rsidRPr="00EE2B12">
        <w:rPr>
          <w:b/>
        </w:rPr>
        <w:t xml:space="preserve"> </w:t>
      </w:r>
      <w:r>
        <w:t xml:space="preserve">For the purposes of this analysis, Asset refers to a part of a system – for example, a piece of infrastructure, a bus route, or an arterial roadway. </w:t>
      </w:r>
    </w:p>
    <w:p w14:paraId="6D3C7F28" w14:textId="77777777" w:rsidR="00173571" w:rsidRDefault="00173571" w:rsidP="00173571">
      <w:proofErr w:type="spellStart"/>
      <w:r w:rsidRPr="005B626D">
        <w:rPr>
          <w:b/>
        </w:rPr>
        <w:t>Bluespot</w:t>
      </w:r>
      <w:proofErr w:type="spellEnd"/>
      <w:r>
        <w:rPr>
          <w:b/>
        </w:rPr>
        <w:t xml:space="preserve"> </w:t>
      </w:r>
      <w:r>
        <w:t xml:space="preserve">– The </w:t>
      </w:r>
      <w:proofErr w:type="spellStart"/>
      <w:r>
        <w:t>bluespot</w:t>
      </w:r>
      <w:proofErr w:type="spellEnd"/>
      <w:r>
        <w:t xml:space="preserve"> analysis is based on a Danish Road Institute study which uses a GIS fill tool to inundate topographical areas with water to assess areas potentially at risk of flooding. The Council assigned levels of hazard to different flood increments for its </w:t>
      </w:r>
      <w:proofErr w:type="spellStart"/>
      <w:r>
        <w:t>bluespot</w:t>
      </w:r>
      <w:proofErr w:type="spellEnd"/>
      <w:r>
        <w:t xml:space="preserve"> data layer. </w:t>
      </w:r>
    </w:p>
    <w:p w14:paraId="44E72375" w14:textId="77777777" w:rsidR="00173571" w:rsidRPr="00F74A35" w:rsidRDefault="00173571" w:rsidP="00173571">
      <w:pPr>
        <w:rPr>
          <w:color w:val="auto"/>
        </w:rPr>
      </w:pPr>
      <w:r>
        <w:rPr>
          <w:b/>
        </w:rPr>
        <w:t>Climate</w:t>
      </w:r>
      <w:r>
        <w:t xml:space="preserve"> – Climate consists of the average weather conditions at a particular place over a long period of time.</w:t>
      </w:r>
    </w:p>
    <w:p w14:paraId="72481824" w14:textId="77777777" w:rsidR="00173571" w:rsidRDefault="00173571" w:rsidP="00173571">
      <w:r>
        <w:rPr>
          <w:b/>
        </w:rPr>
        <w:t xml:space="preserve">Climate Change </w:t>
      </w:r>
      <w:r w:rsidRPr="00866638">
        <w:t>–</w:t>
      </w:r>
      <w:r>
        <w:t xml:space="preserve"> </w:t>
      </w:r>
      <w:r w:rsidRPr="004A36F0">
        <w:t>A change in global or regional climate patterns that can be identified (e.g., by using statistical tests) and lasts for an extended period, typically decades or longer. According to the Intergovernmental Panel on Climate Change (IPCC), climate change may be due to natural internal processes or external forces such as modulations of the solar cycles, volcanic eruptions, and persistent anthropogenic changes to the composition of the atmosphere or in land use.</w:t>
      </w:r>
    </w:p>
    <w:p w14:paraId="52D318B6" w14:textId="77777777" w:rsidR="00173571" w:rsidRPr="00F90C89" w:rsidRDefault="00173571" w:rsidP="00173571">
      <w:r w:rsidRPr="00CE733B">
        <w:rPr>
          <w:b/>
        </w:rPr>
        <w:t xml:space="preserve">Equity </w:t>
      </w:r>
      <w:r>
        <w:t>–</w:t>
      </w:r>
      <w:r w:rsidRPr="00CE733B">
        <w:t xml:space="preserve"> </w:t>
      </w:r>
      <w:r>
        <w:t xml:space="preserve">Equity </w:t>
      </w:r>
      <w:r w:rsidRPr="00CE733B">
        <w:t xml:space="preserve">connects all residents to opportunity and creates viable housing, transportation, and recreation options for people of all races, ethnicities, incomes, and abilities so that all communities share the opportunities and challenges of growth and change. For our region to reach its full economic potential, </w:t>
      </w:r>
      <w:proofErr w:type="gramStart"/>
      <w:r w:rsidRPr="00CE733B">
        <w:t>all of</w:t>
      </w:r>
      <w:proofErr w:type="gramEnd"/>
      <w:r w:rsidRPr="00CE733B">
        <w:t xml:space="preserve"> our residents must be able to access opportunity. Our region is stronger when all people live in communities that provide them access to opportunities for success, prosperity, and quality of life.</w:t>
      </w:r>
    </w:p>
    <w:p w14:paraId="0767CCDF" w14:textId="77777777" w:rsidR="00173571" w:rsidRPr="004A36F0" w:rsidRDefault="00173571" w:rsidP="00173571">
      <w:r w:rsidRPr="00B47224">
        <w:rPr>
          <w:b/>
        </w:rPr>
        <w:t>Exposure</w:t>
      </w:r>
      <w:r>
        <w:rPr>
          <w:b/>
        </w:rPr>
        <w:t xml:space="preserve"> </w:t>
      </w:r>
      <w:r>
        <w:t>–</w:t>
      </w:r>
      <w:r>
        <w:rPr>
          <w:b/>
        </w:rPr>
        <w:t xml:space="preserve"> </w:t>
      </w:r>
      <w:r w:rsidRPr="00157D47">
        <w:t>Exposure</w:t>
      </w:r>
      <w:r>
        <w:rPr>
          <w:b/>
        </w:rPr>
        <w:t xml:space="preserve"> </w:t>
      </w:r>
      <w:r>
        <w:t xml:space="preserve">is a </w:t>
      </w:r>
      <w:r w:rsidRPr="004A36F0">
        <w:t>degree of climate stress upon a particular</w:t>
      </w:r>
      <w:r>
        <w:t xml:space="preserve"> asset or indicator</w:t>
      </w:r>
      <w:r w:rsidRPr="004A36F0">
        <w:t>; it may be represented as either long-term change in climate conditions, or by changes in climate variability, including the magnitude and frequency of extreme events.</w:t>
      </w:r>
      <w:r>
        <w:t xml:space="preserve"> In the case of this assessment, sensitivity of a given asset is combined with exposure to produce a relative metric for asset risk. </w:t>
      </w:r>
    </w:p>
    <w:p w14:paraId="342B36D1" w14:textId="77777777" w:rsidR="00173571" w:rsidRPr="009A065B" w:rsidRDefault="00173571" w:rsidP="00173571">
      <w:r>
        <w:rPr>
          <w:b/>
        </w:rPr>
        <w:t xml:space="preserve">Flood Impact Zone </w:t>
      </w:r>
      <w:r>
        <w:t>–</w:t>
      </w:r>
      <w:r>
        <w:rPr>
          <w:b/>
        </w:rPr>
        <w:t xml:space="preserve"> </w:t>
      </w:r>
      <w:r w:rsidRPr="00866638">
        <w:t>The</w:t>
      </w:r>
      <w:r>
        <w:rPr>
          <w:b/>
        </w:rPr>
        <w:t xml:space="preserve"> </w:t>
      </w:r>
      <w:r>
        <w:t xml:space="preserve">remaining 3 flood hazards divide up the deeper </w:t>
      </w:r>
      <w:proofErr w:type="spellStart"/>
      <w:r>
        <w:t>bluespots</w:t>
      </w:r>
      <w:proofErr w:type="spellEnd"/>
      <w:r>
        <w:t xml:space="preserve"> and make up the Flood Impact Zone (FIZ). </w:t>
      </w:r>
      <w:proofErr w:type="gramStart"/>
      <w:r>
        <w:t>Primary</w:t>
      </w:r>
      <w:proofErr w:type="gramEnd"/>
      <w:r>
        <w:t xml:space="preserve"> are the first areas to fill with water (after the stormwater infrastructure has been overwhelmed). </w:t>
      </w:r>
      <w:proofErr w:type="gramStart"/>
      <w:r>
        <w:t>Secondary</w:t>
      </w:r>
      <w:proofErr w:type="gramEnd"/>
      <w:r>
        <w:t xml:space="preserve"> are the second areas to fill, and Tertiary are the last areas to fill.</w:t>
      </w:r>
    </w:p>
    <w:p w14:paraId="78E2C56A" w14:textId="77777777" w:rsidR="00173571" w:rsidRPr="009A065B" w:rsidRDefault="00173571" w:rsidP="00173571">
      <w:r>
        <w:rPr>
          <w:b/>
        </w:rPr>
        <w:t xml:space="preserve">Flood Hazard </w:t>
      </w:r>
      <w:r w:rsidRPr="00866638">
        <w:t>–</w:t>
      </w:r>
      <w:r>
        <w:rPr>
          <w:b/>
        </w:rPr>
        <w:t xml:space="preserve"> </w:t>
      </w:r>
      <w:r>
        <w:t xml:space="preserve">For this assessment, the Flood Hazards refer to our groupings of </w:t>
      </w:r>
      <w:proofErr w:type="spellStart"/>
      <w:r>
        <w:t>bluespots</w:t>
      </w:r>
      <w:proofErr w:type="spellEnd"/>
      <w:r>
        <w:t xml:space="preserve"> into depth increments, from Shallow to Tertiary. </w:t>
      </w:r>
    </w:p>
    <w:p w14:paraId="2EBC7D61" w14:textId="77777777" w:rsidR="00173571" w:rsidRPr="002C1E20" w:rsidRDefault="00173571" w:rsidP="00173571">
      <w:pPr>
        <w:rPr>
          <w:b/>
        </w:rPr>
      </w:pPr>
      <w:r>
        <w:rPr>
          <w:b/>
        </w:rPr>
        <w:lastRenderedPageBreak/>
        <w:t xml:space="preserve">Hazard Mitigation </w:t>
      </w:r>
      <w:r>
        <w:t>–</w:t>
      </w:r>
      <w:r>
        <w:rPr>
          <w:b/>
        </w:rPr>
        <w:t xml:space="preserve"> </w:t>
      </w:r>
      <w:r>
        <w:rPr>
          <w:shd w:val="clear" w:color="auto" w:fill="FFFFFF"/>
        </w:rPr>
        <w:t>Hazard Mitigation is defined as any sustained action taken to reduce or eliminate the long-term risk to life and property from hazard events. It is an on-going process that occurs before, during, and after disasters and serves to break the cycle of damage and repair in hazardous areas.</w:t>
      </w:r>
    </w:p>
    <w:p w14:paraId="1022AE1C" w14:textId="77777777" w:rsidR="00173571" w:rsidRDefault="00173571" w:rsidP="00173571">
      <w:r w:rsidRPr="004A36F0">
        <w:rPr>
          <w:b/>
        </w:rPr>
        <w:t>Indicator</w:t>
      </w:r>
      <w:r>
        <w:t xml:space="preserve"> – Indicator is used interchangeably with the term ‘asset.’ When the term ‘indicator’ is used, it typically refers to a particular demographic or social group.</w:t>
      </w:r>
    </w:p>
    <w:p w14:paraId="1D7E20AC" w14:textId="77777777" w:rsidR="00173571" w:rsidRPr="008D04DB" w:rsidRDefault="00173571" w:rsidP="00173571">
      <w:pPr>
        <w:rPr>
          <w:b/>
        </w:rPr>
      </w:pPr>
      <w:r w:rsidRPr="008D04DB">
        <w:rPr>
          <w:b/>
        </w:rPr>
        <w:t xml:space="preserve">Localized Flooding </w:t>
      </w:r>
      <w:r>
        <w:t xml:space="preserve">– </w:t>
      </w:r>
      <w:r w:rsidRPr="008D04DB">
        <w:t>Distinct from riverine flooding, localized flooding occurs when rain overwhelms drainage systems and waterways, making its way into basements, yards, and streets. It leads to multibillion-dollar damages but often lacks regulatory oversight and is far less studied.</w:t>
      </w:r>
      <w:r>
        <w:rPr>
          <w:color w:val="666666"/>
          <w:shd w:val="clear" w:color="auto" w:fill="FFFFFF"/>
        </w:rPr>
        <w:t> </w:t>
      </w:r>
    </w:p>
    <w:p w14:paraId="0AB81851" w14:textId="77777777" w:rsidR="00173571" w:rsidRPr="00313183" w:rsidRDefault="00173571" w:rsidP="00173571">
      <w:r w:rsidRPr="00B47224">
        <w:rPr>
          <w:b/>
        </w:rPr>
        <w:t>Mitigation</w:t>
      </w:r>
      <w:r>
        <w:t xml:space="preserve"> – M</w:t>
      </w:r>
      <w:r w:rsidRPr="00E95CC8">
        <w:t>itigation focuses on minimizing contributions t</w:t>
      </w:r>
      <w:r>
        <w:t xml:space="preserve">o climate change – for example, </w:t>
      </w:r>
      <w:r w:rsidRPr="00E95CC8">
        <w:t xml:space="preserve">reducing energy use that leads to greenhouse gas emissions. </w:t>
      </w:r>
    </w:p>
    <w:p w14:paraId="538986E2" w14:textId="77777777" w:rsidR="00173571" w:rsidRPr="00313183" w:rsidRDefault="00173571" w:rsidP="00173571">
      <w:r w:rsidRPr="00B47224">
        <w:rPr>
          <w:b/>
        </w:rPr>
        <w:t>Potential Impact</w:t>
      </w:r>
      <w:r>
        <w:rPr>
          <w:b/>
        </w:rPr>
        <w:t xml:space="preserve"> – </w:t>
      </w:r>
      <w:r w:rsidRPr="00E95CC8">
        <w:t>The potential impact is a combination of exposure and sensitivity</w:t>
      </w:r>
      <w:r>
        <w:t xml:space="preserve"> </w:t>
      </w:r>
      <w:proofErr w:type="gramStart"/>
      <w:r>
        <w:t>in light of</w:t>
      </w:r>
      <w:proofErr w:type="gramEnd"/>
      <w:r>
        <w:t xml:space="preserve"> a climate hazard</w:t>
      </w:r>
      <w:r w:rsidRPr="00E95CC8">
        <w:t xml:space="preserve">. </w:t>
      </w:r>
      <w:r>
        <w:t xml:space="preserve">The potential </w:t>
      </w:r>
      <w:r w:rsidRPr="00E95CC8">
        <w:t xml:space="preserve">impact can be offset by adaptive capacity (bounce back). </w:t>
      </w:r>
    </w:p>
    <w:p w14:paraId="5E08736D" w14:textId="77777777" w:rsidR="00173571" w:rsidRPr="00313183" w:rsidRDefault="00173571" w:rsidP="00173571">
      <w:r w:rsidRPr="00B47224">
        <w:rPr>
          <w:b/>
        </w:rPr>
        <w:t xml:space="preserve">Resilience </w:t>
      </w:r>
      <w:r>
        <w:t xml:space="preserve">– </w:t>
      </w:r>
      <w:r w:rsidRPr="004A36F0">
        <w:t>Resilience recognizes the difficulty of predicting what the impacts of climate change will be and emphasizes increasing our flexibility to survive and thrive regardless of how climate change develops. Resilience is the ability of a social or ecological system to bounce back after experiencing a shock or stress. Resilient systems are usually characterized by flexibility and persistence.</w:t>
      </w:r>
    </w:p>
    <w:p w14:paraId="054108F3" w14:textId="77777777" w:rsidR="00173571" w:rsidRPr="004A36F0" w:rsidRDefault="00173571" w:rsidP="00173571">
      <w:r w:rsidRPr="00B47224">
        <w:rPr>
          <w:b/>
        </w:rPr>
        <w:t xml:space="preserve">Sensitivity </w:t>
      </w:r>
      <w:r>
        <w:t>–</w:t>
      </w:r>
      <w:r>
        <w:rPr>
          <w:b/>
        </w:rPr>
        <w:t xml:space="preserve"> </w:t>
      </w:r>
      <w:r>
        <w:t xml:space="preserve">The </w:t>
      </w:r>
      <w:r w:rsidRPr="004A36F0">
        <w:t>degree to which a built, natural, or human system will be impacted by changes in climate conditions.</w:t>
      </w:r>
      <w:r>
        <w:t xml:space="preserve"> In the case of this assessment, sensitivity of a given asset is combined with exposure to produce a relative metric for asset </w:t>
      </w:r>
      <w:proofErr w:type="gramStart"/>
      <w:r>
        <w:t>risk</w:t>
      </w:r>
      <w:proofErr w:type="gramEnd"/>
    </w:p>
    <w:p w14:paraId="2B00F86B" w14:textId="77777777" w:rsidR="00173571" w:rsidRDefault="00173571" w:rsidP="00173571">
      <w:pPr>
        <w:rPr>
          <w:b/>
        </w:rPr>
      </w:pPr>
      <w:r w:rsidRPr="00B47224">
        <w:rPr>
          <w:b/>
        </w:rPr>
        <w:t>System</w:t>
      </w:r>
      <w:r>
        <w:rPr>
          <w:b/>
        </w:rPr>
        <w:t xml:space="preserve"> </w:t>
      </w:r>
      <w:r>
        <w:t>–</w:t>
      </w:r>
      <w:r>
        <w:rPr>
          <w:b/>
        </w:rPr>
        <w:t xml:space="preserve"> </w:t>
      </w:r>
      <w:r>
        <w:t xml:space="preserve">Systems that are analyzed are comprised of assets. For instance, the transportation system is comprised of different road classifications, all of which would be considered assets within the system. </w:t>
      </w:r>
    </w:p>
    <w:p w14:paraId="5F46E5CE" w14:textId="77777777" w:rsidR="00173571" w:rsidRPr="00157D47" w:rsidRDefault="00173571" w:rsidP="00173571">
      <w:r w:rsidRPr="00B47224">
        <w:rPr>
          <w:b/>
          <w:i/>
        </w:rPr>
        <w:t xml:space="preserve">Thrive MSP 2040 </w:t>
      </w:r>
      <w:r w:rsidRPr="00157D47">
        <w:rPr>
          <w:i/>
        </w:rPr>
        <w:t>–</w:t>
      </w:r>
      <w:r>
        <w:rPr>
          <w:b/>
          <w:i/>
        </w:rPr>
        <w:t xml:space="preserve"> </w:t>
      </w:r>
      <w:r w:rsidRPr="00157D47">
        <w:t>Thrive</w:t>
      </w:r>
      <w:r>
        <w:rPr>
          <w:b/>
          <w:i/>
        </w:rPr>
        <w:t xml:space="preserve"> </w:t>
      </w:r>
      <w:r>
        <w:t xml:space="preserve">is the Regional Development Framework for the Twin Cities Metropolitan Region. The policy document was adopted in 2014. </w:t>
      </w:r>
    </w:p>
    <w:p w14:paraId="3DEAEDDF" w14:textId="77777777" w:rsidR="00173571" w:rsidRPr="00313183" w:rsidRDefault="00173571" w:rsidP="00173571">
      <w:r w:rsidRPr="009D3F94">
        <w:rPr>
          <w:b/>
        </w:rPr>
        <w:t xml:space="preserve">Strategies </w:t>
      </w:r>
      <w:r w:rsidRPr="00157D47">
        <w:t>– Strategies</w:t>
      </w:r>
      <w:r>
        <w:rPr>
          <w:b/>
        </w:rPr>
        <w:t xml:space="preserve"> </w:t>
      </w:r>
      <w:r>
        <w:t xml:space="preserve">are </w:t>
      </w:r>
      <w:r w:rsidRPr="009D3F94">
        <w:t xml:space="preserve">recommendations </w:t>
      </w:r>
      <w:r>
        <w:t>based on best practices for asset management</w:t>
      </w:r>
      <w:r w:rsidRPr="009D3F94">
        <w:t xml:space="preserve">. </w:t>
      </w:r>
    </w:p>
    <w:p w14:paraId="78B45C46" w14:textId="77777777" w:rsidR="00173571" w:rsidRDefault="00173571" w:rsidP="00173571">
      <w:r w:rsidRPr="00B47224">
        <w:rPr>
          <w:b/>
        </w:rPr>
        <w:t>Sustainability</w:t>
      </w:r>
      <w:r>
        <w:t xml:space="preserve"> – S</w:t>
      </w:r>
      <w:r w:rsidRPr="00E95CC8">
        <w:t>ustainability means projecting our regional vita</w:t>
      </w:r>
      <w:r>
        <w:t xml:space="preserve">lity for generations to come by </w:t>
      </w:r>
      <w:r w:rsidRPr="00E95CC8">
        <w:t xml:space="preserve">preserving our capacity to maintain and support our region’s well-being and productivity over the long-term. </w:t>
      </w:r>
    </w:p>
    <w:p w14:paraId="3A44E895" w14:textId="77777777" w:rsidR="00173571" w:rsidRPr="00F76DBE" w:rsidRDefault="00173571" w:rsidP="00173571">
      <w:r w:rsidRPr="00CE733B">
        <w:rPr>
          <w:b/>
        </w:rPr>
        <w:t>Urban Heat Island Effect</w:t>
      </w:r>
      <w:r>
        <w:rPr>
          <w:b/>
        </w:rPr>
        <w:t xml:space="preserve"> </w:t>
      </w:r>
      <w:r>
        <w:t>–</w:t>
      </w:r>
      <w:r w:rsidRPr="00CE733B">
        <w:t xml:space="preserve"> </w:t>
      </w:r>
      <w:r>
        <w:t xml:space="preserve">An </w:t>
      </w:r>
      <w:r w:rsidRPr="00CE733B">
        <w:t>urban heat island (UHI) is an urban area or metropolitan area that is significantly warmer than its surrounding rural areas due to human activities</w:t>
      </w:r>
      <w:r>
        <w:t xml:space="preserve">. </w:t>
      </w:r>
      <w:r w:rsidRPr="00CE733B">
        <w:t>The main cause of the urban heat island effect is from the modification of land surfaces. Waste heat generated by energy usage is a secondary contributor.</w:t>
      </w:r>
    </w:p>
    <w:p w14:paraId="009B7F6A" w14:textId="77777777" w:rsidR="00173571" w:rsidRDefault="00173571" w:rsidP="00173571">
      <w:r w:rsidRPr="00B47224">
        <w:rPr>
          <w:b/>
        </w:rPr>
        <w:t>Vulnerability</w:t>
      </w:r>
      <w:r>
        <w:rPr>
          <w:b/>
        </w:rPr>
        <w:t xml:space="preserve"> </w:t>
      </w:r>
      <w:r>
        <w:t>–</w:t>
      </w:r>
      <w:r>
        <w:rPr>
          <w:b/>
        </w:rPr>
        <w:t xml:space="preserve"> </w:t>
      </w:r>
      <w:r>
        <w:t xml:space="preserve">The </w:t>
      </w:r>
      <w:r w:rsidRPr="004A36F0">
        <w:t>degree to which a system is susceptible to, and unable to cope with, adverse effects of climate change, including climate variability and extremes. Vulnerability is a function of the character, magnitude, and rate of climate change and variation to which a system is exposed, its sensitivity, and its adaptive capacity.</w:t>
      </w:r>
    </w:p>
    <w:p w14:paraId="6873AC78" w14:textId="77777777" w:rsidR="00173571" w:rsidRPr="004E4CE8" w:rsidRDefault="00173571" w:rsidP="00173571">
      <w:pPr>
        <w:rPr>
          <w:color w:val="auto"/>
        </w:rPr>
      </w:pPr>
      <w:r>
        <w:rPr>
          <w:b/>
        </w:rPr>
        <w:t>Weather</w:t>
      </w:r>
      <w:r>
        <w:t xml:space="preserve"> – The daily conditions of the atmosphere in terms of temperature, atmospheric pressure, wind, and moisture.</w:t>
      </w:r>
    </w:p>
    <w:p w14:paraId="38AC62D1" w14:textId="77777777" w:rsidR="00173571" w:rsidRPr="00E95CC8" w:rsidRDefault="00173571" w:rsidP="00173571">
      <w:pPr>
        <w:pStyle w:val="Heading2"/>
        <w:spacing w:before="0"/>
        <w:rPr>
          <w:szCs w:val="24"/>
        </w:rPr>
      </w:pPr>
      <w:bookmarkStart w:id="84" w:name="_Toc505083352"/>
      <w:bookmarkStart w:id="85" w:name="_Toc505161472"/>
      <w:bookmarkStart w:id="86" w:name="_Toc131773380"/>
      <w:r w:rsidRPr="00E95CC8">
        <w:lastRenderedPageBreak/>
        <w:t>Acronyms</w:t>
      </w:r>
      <w:bookmarkEnd w:id="84"/>
      <w:bookmarkEnd w:id="85"/>
      <w:bookmarkEnd w:id="86"/>
    </w:p>
    <w:p w14:paraId="4857CE75" w14:textId="77777777" w:rsidR="00173571" w:rsidRDefault="00173571" w:rsidP="00173571">
      <w:pPr>
        <w:spacing w:after="0"/>
      </w:pPr>
      <w:r>
        <w:t>BNSF – Burlington Northern Santa Fe Railroad</w:t>
      </w:r>
    </w:p>
    <w:p w14:paraId="6B9832DF" w14:textId="77777777" w:rsidR="00173571" w:rsidRDefault="00173571" w:rsidP="00173571">
      <w:pPr>
        <w:spacing w:after="0"/>
      </w:pPr>
      <w:r>
        <w:t>BRT – Bus Rapid Transit</w:t>
      </w:r>
    </w:p>
    <w:p w14:paraId="48E48315" w14:textId="77777777" w:rsidR="00173571" w:rsidRDefault="00173571" w:rsidP="00173571">
      <w:pPr>
        <w:spacing w:after="0"/>
      </w:pPr>
      <w:r>
        <w:t>CFR – Code of Federal Regulations</w:t>
      </w:r>
    </w:p>
    <w:p w14:paraId="01859007" w14:textId="77777777" w:rsidR="00173571" w:rsidRDefault="00173571" w:rsidP="00173571">
      <w:pPr>
        <w:spacing w:after="0"/>
      </w:pPr>
      <w:r w:rsidRPr="00E95CC8">
        <w:t>CVA</w:t>
      </w:r>
      <w:r>
        <w:t xml:space="preserve"> – Climate Vulnerability Assessment </w:t>
      </w:r>
    </w:p>
    <w:p w14:paraId="7BF31662" w14:textId="77777777" w:rsidR="00173571" w:rsidRDefault="00173571" w:rsidP="00173571">
      <w:pPr>
        <w:spacing w:after="0"/>
      </w:pPr>
      <w:r>
        <w:t>DEM – Digital Elevation Model</w:t>
      </w:r>
    </w:p>
    <w:p w14:paraId="37AEB67F" w14:textId="77777777" w:rsidR="00173571" w:rsidRDefault="00173571" w:rsidP="00173571">
      <w:pPr>
        <w:spacing w:after="0"/>
      </w:pPr>
      <w:r>
        <w:t>DFIRM – Digital Flood Insurance Rate Map</w:t>
      </w:r>
    </w:p>
    <w:p w14:paraId="449C061F" w14:textId="77777777" w:rsidR="00173571" w:rsidRDefault="00173571" w:rsidP="00173571">
      <w:pPr>
        <w:spacing w:after="0"/>
      </w:pPr>
      <w:r>
        <w:t>GIS – Geographic Information Systems</w:t>
      </w:r>
    </w:p>
    <w:p w14:paraId="30A3A0E4" w14:textId="77777777" w:rsidR="00173571" w:rsidRDefault="00173571" w:rsidP="00173571">
      <w:pPr>
        <w:spacing w:after="0"/>
      </w:pPr>
      <w:r>
        <w:t>GHG – Greenhouse Gas</w:t>
      </w:r>
    </w:p>
    <w:p w14:paraId="10600533" w14:textId="77777777" w:rsidR="00173571" w:rsidRDefault="00173571" w:rsidP="00173571">
      <w:pPr>
        <w:spacing w:after="0"/>
      </w:pPr>
      <w:r>
        <w:t xml:space="preserve">FEMA – Federal Emergency Management Administration </w:t>
      </w:r>
    </w:p>
    <w:p w14:paraId="4EB43C1C" w14:textId="77777777" w:rsidR="00173571" w:rsidRDefault="00173571" w:rsidP="00173571">
      <w:pPr>
        <w:spacing w:after="0"/>
      </w:pPr>
      <w:r>
        <w:t xml:space="preserve">FAA – Federal Aviation Administration </w:t>
      </w:r>
    </w:p>
    <w:p w14:paraId="7372DC0E" w14:textId="77777777" w:rsidR="00173571" w:rsidRDefault="00173571" w:rsidP="00173571">
      <w:pPr>
        <w:spacing w:after="0"/>
      </w:pPr>
      <w:r>
        <w:t>FIZ – Flood Impact Zone</w:t>
      </w:r>
    </w:p>
    <w:p w14:paraId="1870F5C8" w14:textId="77777777" w:rsidR="00173571" w:rsidRDefault="00173571" w:rsidP="00173571">
      <w:pPr>
        <w:spacing w:after="0"/>
      </w:pPr>
      <w:r>
        <w:t xml:space="preserve">FRA – Federal Railroad Association </w:t>
      </w:r>
    </w:p>
    <w:p w14:paraId="4091B453" w14:textId="77777777" w:rsidR="00173571" w:rsidRPr="00E95CC8" w:rsidRDefault="00173571" w:rsidP="00173571">
      <w:pPr>
        <w:spacing w:after="0"/>
      </w:pPr>
      <w:r>
        <w:t xml:space="preserve">ICS – Incident Command System </w:t>
      </w:r>
    </w:p>
    <w:p w14:paraId="30BFB69C" w14:textId="77777777" w:rsidR="00173571" w:rsidRDefault="00173571" w:rsidP="00173571">
      <w:pPr>
        <w:spacing w:after="0"/>
      </w:pPr>
      <w:r>
        <w:t xml:space="preserve">LiDAR - </w:t>
      </w:r>
      <w:bookmarkStart w:id="87" w:name="_Hlk491934951"/>
      <w:r w:rsidRPr="00313183">
        <w:t>Light Detection and Ranging</w:t>
      </w:r>
    </w:p>
    <w:bookmarkEnd w:id="87"/>
    <w:p w14:paraId="45CD4C13" w14:textId="77777777" w:rsidR="00173571" w:rsidRDefault="00173571" w:rsidP="00173571">
      <w:pPr>
        <w:spacing w:after="0"/>
      </w:pPr>
      <w:r>
        <w:t>LGU – Local Governmental Unit</w:t>
      </w:r>
    </w:p>
    <w:p w14:paraId="6FEC40BA" w14:textId="77777777" w:rsidR="00173571" w:rsidRDefault="00173571" w:rsidP="00173571">
      <w:pPr>
        <w:spacing w:after="0"/>
      </w:pPr>
      <w:r>
        <w:t xml:space="preserve">LST – Land Surface Temperature </w:t>
      </w:r>
    </w:p>
    <w:p w14:paraId="557C18E1" w14:textId="77777777" w:rsidR="00173571" w:rsidRDefault="00173571" w:rsidP="00173571">
      <w:pPr>
        <w:spacing w:after="0"/>
      </w:pPr>
      <w:r>
        <w:t xml:space="preserve">LRT – Light Rail Transit </w:t>
      </w:r>
    </w:p>
    <w:p w14:paraId="14D34C94" w14:textId="77777777" w:rsidR="00173571" w:rsidRDefault="00173571" w:rsidP="00173571">
      <w:pPr>
        <w:spacing w:after="0"/>
      </w:pPr>
      <w:r>
        <w:t xml:space="preserve">MAC – Metropolitan Airports Commission </w:t>
      </w:r>
    </w:p>
    <w:p w14:paraId="092D7F45" w14:textId="77777777" w:rsidR="00173571" w:rsidRDefault="00173571" w:rsidP="00173571">
      <w:pPr>
        <w:spacing w:after="0"/>
      </w:pPr>
      <w:r>
        <w:t>MC-MTS – Met Council - Metropolitan Transportation Systems</w:t>
      </w:r>
    </w:p>
    <w:p w14:paraId="317821B4" w14:textId="77777777" w:rsidR="00173571" w:rsidRPr="00E95CC8" w:rsidRDefault="00173571" w:rsidP="00173571">
      <w:pPr>
        <w:spacing w:after="0"/>
      </w:pPr>
      <w:r>
        <w:t>MSP – Minneapolis-St. Paul International Airport</w:t>
      </w:r>
    </w:p>
    <w:p w14:paraId="68B1D399" w14:textId="77777777" w:rsidR="00173571" w:rsidRDefault="00173571" w:rsidP="00173571">
      <w:pPr>
        <w:spacing w:after="0"/>
      </w:pPr>
      <w:r w:rsidRPr="00E95CC8">
        <w:t>MVTA</w:t>
      </w:r>
      <w:r>
        <w:t xml:space="preserve"> – Minnesota Valley Transit Authority</w:t>
      </w:r>
    </w:p>
    <w:p w14:paraId="090F934A" w14:textId="77777777" w:rsidR="00173571" w:rsidRDefault="00173571" w:rsidP="00173571">
      <w:pPr>
        <w:spacing w:after="0"/>
      </w:pPr>
      <w:r>
        <w:t xml:space="preserve">NOAA – National Oceanic and Atmospheric Administration </w:t>
      </w:r>
    </w:p>
    <w:p w14:paraId="35923747" w14:textId="77777777" w:rsidR="00173571" w:rsidRDefault="00173571" w:rsidP="00173571">
      <w:pPr>
        <w:spacing w:after="0"/>
      </w:pPr>
      <w:r>
        <w:t>NIMS – National Incident Command System</w:t>
      </w:r>
    </w:p>
    <w:p w14:paraId="455F7DE1" w14:textId="77777777" w:rsidR="00173571" w:rsidRDefault="00173571" w:rsidP="00173571">
      <w:pPr>
        <w:spacing w:after="0"/>
      </w:pPr>
      <w:r>
        <w:t>RBTN – Regional Bicycle Transportation Network</w:t>
      </w:r>
    </w:p>
    <w:p w14:paraId="7B6CE778" w14:textId="77777777" w:rsidR="00173571" w:rsidRDefault="00173571" w:rsidP="00173571">
      <w:pPr>
        <w:spacing w:after="0"/>
      </w:pPr>
      <w:r>
        <w:t>SOP – Standard Operative Procedure</w:t>
      </w:r>
    </w:p>
    <w:p w14:paraId="1BF8D26B" w14:textId="77777777" w:rsidR="00173571" w:rsidRDefault="00173571" w:rsidP="00173571">
      <w:pPr>
        <w:spacing w:after="0"/>
      </w:pPr>
      <w:r>
        <w:t xml:space="preserve">SSPP – System Safety Program Plan </w:t>
      </w:r>
    </w:p>
    <w:p w14:paraId="33AD1509" w14:textId="77777777" w:rsidR="00173571" w:rsidRDefault="00173571" w:rsidP="00173571">
      <w:pPr>
        <w:spacing w:after="0"/>
      </w:pPr>
      <w:r>
        <w:t xml:space="preserve">TCC – Transit Control Center </w:t>
      </w:r>
    </w:p>
    <w:p w14:paraId="120CBCA9" w14:textId="77777777" w:rsidR="00173571" w:rsidRDefault="00173571" w:rsidP="00173571">
      <w:pPr>
        <w:spacing w:after="0"/>
      </w:pPr>
      <w:r>
        <w:t>TPP – 2040 Transportation Policy Plan</w:t>
      </w:r>
    </w:p>
    <w:p w14:paraId="0DAE5053" w14:textId="77777777" w:rsidR="00173571" w:rsidRDefault="00173571" w:rsidP="00173571">
      <w:pPr>
        <w:spacing w:after="0"/>
      </w:pPr>
      <w:r>
        <w:t>TP40 – Technical Paper 40 - Rainfall Frequency Atlas</w:t>
      </w:r>
    </w:p>
    <w:p w14:paraId="734C4B14" w14:textId="77777777" w:rsidR="00173571" w:rsidRDefault="00173571" w:rsidP="00173571">
      <w:pPr>
        <w:spacing w:after="0"/>
      </w:pPr>
      <w:r>
        <w:t xml:space="preserve">UHI – Urban Heat Island Effect </w:t>
      </w:r>
    </w:p>
    <w:p w14:paraId="4FDDF886" w14:textId="798A64F1" w:rsidR="00FA2275" w:rsidRDefault="00FA2275">
      <w:pPr>
        <w:spacing w:after="0"/>
      </w:pPr>
      <w:bookmarkStart w:id="88" w:name="_Toc505083353"/>
      <w:bookmarkStart w:id="89" w:name="_Toc505161473"/>
      <w:r>
        <w:br w:type="page"/>
      </w:r>
    </w:p>
    <w:p w14:paraId="11941AFA" w14:textId="77777777" w:rsidR="00173571" w:rsidRDefault="00173571" w:rsidP="00173571">
      <w:pPr>
        <w:pStyle w:val="Heading1"/>
      </w:pPr>
      <w:bookmarkStart w:id="90" w:name="_Toc131773381"/>
      <w:r w:rsidRPr="00212861">
        <w:lastRenderedPageBreak/>
        <w:t>References</w:t>
      </w:r>
      <w:bookmarkEnd w:id="88"/>
      <w:bookmarkEnd w:id="89"/>
      <w:bookmarkEnd w:id="90"/>
    </w:p>
    <w:p w14:paraId="79DBAAAE" w14:textId="77777777" w:rsidR="00173571" w:rsidRDefault="00173571" w:rsidP="00173571">
      <w:r>
        <w:t xml:space="preserve">APA. (2011, April 11). </w:t>
      </w:r>
      <w:r w:rsidRPr="00D144AA">
        <w:rPr>
          <w:i/>
        </w:rPr>
        <w:t>APA Policy Guide on Climate Change.</w:t>
      </w:r>
      <w:r>
        <w:t xml:space="preserve"> Retrieved from </w:t>
      </w:r>
      <w:proofErr w:type="gramStart"/>
      <w:r w:rsidRPr="00917FD9">
        <w:t>https://www.planning.org/policy/guides/adopted/climatechange.htm</w:t>
      </w:r>
      <w:proofErr w:type="gramEnd"/>
      <w:r>
        <w:t xml:space="preserve">  </w:t>
      </w:r>
    </w:p>
    <w:p w14:paraId="7B2FC873" w14:textId="77777777" w:rsidR="00173571" w:rsidRDefault="00173571" w:rsidP="00173571">
      <w:r w:rsidRPr="00A97253">
        <w:t>Dayton, Governor Mark</w:t>
      </w:r>
      <w:r>
        <w:t xml:space="preserve">. (2016, March 9). </w:t>
      </w:r>
      <w:r w:rsidRPr="00D144AA">
        <w:rPr>
          <w:i/>
        </w:rPr>
        <w:t>State of the State Address.</w:t>
      </w:r>
      <w:r>
        <w:t xml:space="preserve"> Retrieved from </w:t>
      </w:r>
      <w:proofErr w:type="gramStart"/>
      <w:r w:rsidRPr="00917FD9">
        <w:t>https://www.leg.state.mn.us/docs/2016/other/160350.pdf</w:t>
      </w:r>
      <w:proofErr w:type="gramEnd"/>
      <w:r>
        <w:rPr>
          <w:i/>
        </w:rPr>
        <w:t xml:space="preserve"> </w:t>
      </w:r>
      <w:r>
        <w:t xml:space="preserve"> </w:t>
      </w:r>
    </w:p>
    <w:p w14:paraId="7329CBB3" w14:textId="77777777" w:rsidR="00173571" w:rsidRDefault="00173571" w:rsidP="00173571">
      <w:r>
        <w:t xml:space="preserve">EPA. (2015). </w:t>
      </w:r>
      <w:r w:rsidRPr="00D144AA">
        <w:rPr>
          <w:i/>
        </w:rPr>
        <w:t>Climate Change in the United States: Benefits of Global Action.</w:t>
      </w:r>
      <w:r>
        <w:t xml:space="preserve"> (2015). Retrieved from </w:t>
      </w:r>
      <w:proofErr w:type="gramStart"/>
      <w:r w:rsidRPr="00917FD9">
        <w:t>https://www.epa.gov/sites/production/files/2015-06/documents/cirareport.pdf</w:t>
      </w:r>
      <w:proofErr w:type="gramEnd"/>
      <w:r>
        <w:rPr>
          <w:i/>
        </w:rPr>
        <w:t xml:space="preserve"> </w:t>
      </w:r>
      <w:r>
        <w:t xml:space="preserve"> </w:t>
      </w:r>
    </w:p>
    <w:p w14:paraId="25788FD5" w14:textId="77777777" w:rsidR="00173571" w:rsidRPr="0090151E" w:rsidRDefault="00173571" w:rsidP="00173571">
      <w:bookmarkStart w:id="91" w:name="_Hlk505163633"/>
      <w:r>
        <w:t xml:space="preserve">ICAT. (2017). </w:t>
      </w:r>
      <w:r w:rsidRPr="0090151E">
        <w:rPr>
          <w:i/>
        </w:rPr>
        <w:t>Adapting to Climate Change in Minnesota: 2017 Report of the Interagency Climate Action Team.</w:t>
      </w:r>
      <w:r>
        <w:rPr>
          <w:i/>
        </w:rPr>
        <w:t xml:space="preserve"> </w:t>
      </w:r>
      <w:r>
        <w:t xml:space="preserve">Retrieved from </w:t>
      </w:r>
      <w:proofErr w:type="gramStart"/>
      <w:r w:rsidRPr="000207B0">
        <w:t>https://www.pca.state.mn.us/sites/default/files/p-gen4-07c.pdf</w:t>
      </w:r>
      <w:proofErr w:type="gramEnd"/>
      <w:r>
        <w:t xml:space="preserve"> </w:t>
      </w:r>
    </w:p>
    <w:bookmarkEnd w:id="91"/>
    <w:p w14:paraId="1D32B752" w14:textId="77777777" w:rsidR="00173571" w:rsidRPr="001E63C8" w:rsidRDefault="00173571" w:rsidP="00173571">
      <w:r>
        <w:t xml:space="preserve">McDowell, Graham, et al. (2016, March 4). </w:t>
      </w:r>
      <w:r w:rsidRPr="00D144AA">
        <w:rPr>
          <w:i/>
        </w:rPr>
        <w:t>Community-level Climate Change Vulnerability Research: Trends, Progress, and Future Directions. Environmental Research Letters.</w:t>
      </w:r>
      <w:r>
        <w:t xml:space="preserve"> Retrieved from </w:t>
      </w:r>
      <w:proofErr w:type="gramStart"/>
      <w:r w:rsidRPr="00917FD9">
        <w:t>http://iopscience.iop.org/article/10.1088/1748-9326/11/3/033001/meta</w:t>
      </w:r>
      <w:proofErr w:type="gramEnd"/>
      <w:r>
        <w:t xml:space="preserve">  </w:t>
      </w:r>
    </w:p>
    <w:p w14:paraId="3DAF8F91" w14:textId="77777777" w:rsidR="00173571" w:rsidRPr="00567A8B" w:rsidRDefault="00173571" w:rsidP="00173571">
      <w:pPr>
        <w:rPr>
          <w:rStyle w:val="Hyperlink"/>
          <w:i/>
          <w:color w:val="505150"/>
          <w:u w:val="none"/>
        </w:rPr>
      </w:pPr>
      <w:r>
        <w:t xml:space="preserve">Metropolitan Council. (2014). </w:t>
      </w:r>
      <w:r w:rsidRPr="00D144AA">
        <w:rPr>
          <w:i/>
        </w:rPr>
        <w:t>Thrive MSP 2040 – One Vision, One Metropolitan Region.</w:t>
      </w:r>
      <w:r>
        <w:t xml:space="preserve"> Retrieved from </w:t>
      </w:r>
      <w:proofErr w:type="gramStart"/>
      <w:r w:rsidRPr="00917FD9">
        <w:t>https://metrocouncil.org/Planning/Projects/Thrive-2040.aspx</w:t>
      </w:r>
      <w:proofErr w:type="gramEnd"/>
      <w:r>
        <w:rPr>
          <w:i/>
        </w:rPr>
        <w:t xml:space="preserve"> </w:t>
      </w:r>
      <w:r>
        <w:t xml:space="preserve">  </w:t>
      </w:r>
    </w:p>
    <w:p w14:paraId="13239228" w14:textId="77777777" w:rsidR="00173571" w:rsidRPr="00B825E2" w:rsidRDefault="00173571" w:rsidP="00173571">
      <w:r w:rsidRPr="001E63C8">
        <w:t xml:space="preserve">Metropolitan Council Environmental Services (MCES). </w:t>
      </w:r>
      <w:r>
        <w:t xml:space="preserve">(2016, May). </w:t>
      </w:r>
      <w:r w:rsidRPr="00D144AA">
        <w:rPr>
          <w:i/>
        </w:rPr>
        <w:t>2015 Performance Report.</w:t>
      </w:r>
      <w:r w:rsidRPr="001E63C8">
        <w:t xml:space="preserve"> </w:t>
      </w:r>
      <w:r>
        <w:t xml:space="preserve">Retrieved from </w:t>
      </w:r>
      <w:proofErr w:type="gramStart"/>
      <w:r w:rsidRPr="00917FD9">
        <w:t>https://metrocouncil.org/Wastewater-Water/Publications-And-Resources/MCES-INFORMATION/MCES-Performance-Report.aspx</w:t>
      </w:r>
      <w:proofErr w:type="gramEnd"/>
      <w:r>
        <w:t xml:space="preserve">   </w:t>
      </w:r>
    </w:p>
    <w:p w14:paraId="56AAD242" w14:textId="77777777" w:rsidR="00173571" w:rsidRPr="001E63C8" w:rsidRDefault="00173571" w:rsidP="00173571">
      <w:bookmarkStart w:id="92" w:name="_Hlk494726954"/>
      <w:r>
        <w:t xml:space="preserve">NOAA National Centers for Environmental Information. (2017, April). </w:t>
      </w:r>
      <w:r w:rsidRPr="00D144AA">
        <w:rPr>
          <w:i/>
        </w:rPr>
        <w:t xml:space="preserve">Climate </w:t>
      </w:r>
      <w:proofErr w:type="gramStart"/>
      <w:r w:rsidRPr="00D144AA">
        <w:rPr>
          <w:i/>
        </w:rPr>
        <w:t>at a Glance</w:t>
      </w:r>
      <w:proofErr w:type="gramEnd"/>
      <w:r w:rsidRPr="00D144AA">
        <w:rPr>
          <w:i/>
        </w:rPr>
        <w:t>: U.S. Time Series, Maximum Temperature &amp; Minimum Temperature.</w:t>
      </w:r>
      <w:r>
        <w:t xml:space="preserve"> Retrieved from</w:t>
      </w:r>
      <w:r>
        <w:rPr>
          <w:rStyle w:val="apple-converted-space"/>
          <w:rFonts w:ascii="inherit" w:eastAsia="MS PGothic" w:hAnsi="inherit"/>
          <w:color w:val="444444"/>
        </w:rPr>
        <w:t> </w:t>
      </w:r>
      <w:proofErr w:type="gramStart"/>
      <w:r w:rsidRPr="00917FD9">
        <w:rPr>
          <w:rFonts w:eastAsia="MS PGothic"/>
        </w:rPr>
        <w:t>http://www.ncdc.noaa.gov/cag/</w:t>
      </w:r>
      <w:proofErr w:type="gramEnd"/>
      <w:r>
        <w:rPr>
          <w:rFonts w:eastAsia="MS PGothic" w:cs="Arial"/>
        </w:rPr>
        <w:t xml:space="preserve"> </w:t>
      </w:r>
    </w:p>
    <w:p w14:paraId="725123FC" w14:textId="77777777" w:rsidR="00173571" w:rsidRDefault="00173571" w:rsidP="00173571">
      <w:pPr>
        <w:rPr>
          <w:rStyle w:val="CaptionChar"/>
          <w:rFonts w:eastAsia="MS PGothic"/>
          <w:b w:val="0"/>
          <w:sz w:val="22"/>
        </w:rPr>
      </w:pPr>
      <w:bookmarkStart w:id="93" w:name="_Hlk494727140"/>
      <w:bookmarkEnd w:id="92"/>
      <w:r w:rsidRPr="00A97253">
        <w:rPr>
          <w:rStyle w:val="CaptionChar"/>
          <w:b w:val="0"/>
          <w:sz w:val="22"/>
        </w:rPr>
        <w:t>NOAA Nati</w:t>
      </w:r>
      <w:r>
        <w:rPr>
          <w:rStyle w:val="CaptionChar"/>
          <w:b w:val="0"/>
          <w:sz w:val="22"/>
        </w:rPr>
        <w:t>onal Centers for Environmental I</w:t>
      </w:r>
      <w:r w:rsidRPr="00A97253">
        <w:rPr>
          <w:rStyle w:val="CaptionChar"/>
          <w:b w:val="0"/>
          <w:sz w:val="22"/>
        </w:rPr>
        <w:t>nformation</w:t>
      </w:r>
      <w:r>
        <w:rPr>
          <w:rStyle w:val="CaptionChar"/>
          <w:b w:val="0"/>
          <w:sz w:val="22"/>
        </w:rPr>
        <w:t xml:space="preserve">. (2017, April). </w:t>
      </w:r>
      <w:r w:rsidRPr="00D144AA">
        <w:rPr>
          <w:rStyle w:val="CaptionChar"/>
          <w:b w:val="0"/>
          <w:i/>
          <w:sz w:val="22"/>
        </w:rPr>
        <w:t xml:space="preserve">Climate </w:t>
      </w:r>
      <w:proofErr w:type="gramStart"/>
      <w:r w:rsidRPr="00D144AA">
        <w:rPr>
          <w:rStyle w:val="CaptionChar"/>
          <w:b w:val="0"/>
          <w:i/>
          <w:sz w:val="22"/>
        </w:rPr>
        <w:t>at a Glance</w:t>
      </w:r>
      <w:proofErr w:type="gramEnd"/>
      <w:r w:rsidRPr="00D144AA">
        <w:rPr>
          <w:rStyle w:val="CaptionChar"/>
          <w:b w:val="0"/>
          <w:i/>
          <w:sz w:val="22"/>
        </w:rPr>
        <w:t>: U.S. Time Series, Precipitation.</w:t>
      </w:r>
      <w:r w:rsidRPr="00A97253">
        <w:rPr>
          <w:rStyle w:val="CaptionChar"/>
          <w:b w:val="0"/>
          <w:sz w:val="22"/>
        </w:rPr>
        <w:t xml:space="preserve"> </w:t>
      </w:r>
      <w:r>
        <w:rPr>
          <w:rStyle w:val="CaptionChar"/>
          <w:b w:val="0"/>
          <w:sz w:val="22"/>
        </w:rPr>
        <w:t>R</w:t>
      </w:r>
      <w:r w:rsidRPr="00A97253">
        <w:rPr>
          <w:rStyle w:val="CaptionChar"/>
          <w:b w:val="0"/>
          <w:sz w:val="22"/>
        </w:rPr>
        <w:t>etrieved from</w:t>
      </w:r>
      <w:r w:rsidRPr="00A97253">
        <w:rPr>
          <w:rStyle w:val="CaptionChar"/>
          <w:rFonts w:eastAsia="MS PGothic"/>
          <w:b w:val="0"/>
          <w:sz w:val="22"/>
        </w:rPr>
        <w:t> </w:t>
      </w:r>
      <w:proofErr w:type="gramStart"/>
      <w:r w:rsidRPr="00917FD9">
        <w:rPr>
          <w:rFonts w:eastAsia="MS PGothic"/>
        </w:rPr>
        <w:t>https://www.ncdc.noaa.gov/cag/</w:t>
      </w:r>
      <w:proofErr w:type="gramEnd"/>
      <w:r>
        <w:rPr>
          <w:rStyle w:val="CaptionChar"/>
          <w:rFonts w:eastAsia="MS PGothic"/>
          <w:b w:val="0"/>
          <w:sz w:val="22"/>
        </w:rPr>
        <w:t xml:space="preserve"> </w:t>
      </w:r>
      <w:r>
        <w:rPr>
          <w:rStyle w:val="CaptionChar"/>
          <w:rFonts w:eastAsia="MS PGothic"/>
          <w:b w:val="0"/>
          <w:i/>
          <w:sz w:val="22"/>
        </w:rPr>
        <w:t xml:space="preserve"> </w:t>
      </w:r>
      <w:r>
        <w:rPr>
          <w:rStyle w:val="CaptionChar"/>
          <w:rFonts w:eastAsia="MS PGothic"/>
          <w:b w:val="0"/>
          <w:sz w:val="22"/>
        </w:rPr>
        <w:t xml:space="preserve">  </w:t>
      </w:r>
    </w:p>
    <w:p w14:paraId="2DDE7DF9" w14:textId="77777777" w:rsidR="00173571" w:rsidRPr="00D144AA" w:rsidRDefault="00173571" w:rsidP="00173571">
      <w:bookmarkStart w:id="94" w:name="_Hlk494727066"/>
      <w:bookmarkEnd w:id="93"/>
      <w:r w:rsidRPr="001E63C8">
        <w:rPr>
          <w:rStyle w:val="CaptionChar"/>
          <w:b w:val="0"/>
          <w:sz w:val="22"/>
        </w:rPr>
        <w:t>NOAA National Centers</w:t>
      </w:r>
      <w:r>
        <w:rPr>
          <w:rStyle w:val="CaptionChar"/>
          <w:b w:val="0"/>
          <w:sz w:val="22"/>
        </w:rPr>
        <w:t xml:space="preserve"> for Environmental Information. (2017, April). </w:t>
      </w:r>
      <w:r w:rsidRPr="00D144AA">
        <w:rPr>
          <w:rStyle w:val="CaptionChar"/>
          <w:b w:val="0"/>
          <w:i/>
          <w:sz w:val="22"/>
        </w:rPr>
        <w:t xml:space="preserve">Climate </w:t>
      </w:r>
      <w:proofErr w:type="gramStart"/>
      <w:r w:rsidRPr="00D144AA">
        <w:rPr>
          <w:rStyle w:val="CaptionChar"/>
          <w:b w:val="0"/>
          <w:i/>
          <w:sz w:val="22"/>
        </w:rPr>
        <w:t>at a Glance</w:t>
      </w:r>
      <w:proofErr w:type="gramEnd"/>
      <w:r w:rsidRPr="00D144AA">
        <w:rPr>
          <w:rStyle w:val="CaptionChar"/>
          <w:b w:val="0"/>
          <w:i/>
          <w:sz w:val="22"/>
        </w:rPr>
        <w:t>: U.S. Time Series, Temperature</w:t>
      </w:r>
      <w:r>
        <w:rPr>
          <w:rStyle w:val="CaptionChar"/>
          <w:b w:val="0"/>
          <w:sz w:val="22"/>
        </w:rPr>
        <w:t xml:space="preserve">. Retrieved on </w:t>
      </w:r>
      <w:r w:rsidRPr="001E63C8">
        <w:rPr>
          <w:rStyle w:val="CaptionChar"/>
          <w:b w:val="0"/>
          <w:sz w:val="22"/>
        </w:rPr>
        <w:t>from </w:t>
      </w:r>
      <w:proofErr w:type="gramStart"/>
      <w:r w:rsidRPr="00D144AA">
        <w:t>https://www.ncdc.noaa.gov/cag/</w:t>
      </w:r>
      <w:proofErr w:type="gramEnd"/>
    </w:p>
    <w:p w14:paraId="4B938403" w14:textId="77777777" w:rsidR="00173571" w:rsidRPr="008D04DB" w:rsidRDefault="00173571" w:rsidP="00173571">
      <w:r>
        <w:t xml:space="preserve">Planning Magazine. (2017). </w:t>
      </w:r>
      <w:r w:rsidRPr="00D144AA">
        <w:rPr>
          <w:i/>
        </w:rPr>
        <w:t>Flood Ready.</w:t>
      </w:r>
      <w:r>
        <w:t xml:space="preserve"> Retrieved from </w:t>
      </w:r>
      <w:proofErr w:type="gramStart"/>
      <w:r w:rsidRPr="00CF3FC7">
        <w:t>https://www.planning.org/planning/2017/nov/floodready/</w:t>
      </w:r>
      <w:proofErr w:type="gramEnd"/>
      <w:r>
        <w:rPr>
          <w:rStyle w:val="CaptionChar"/>
          <w:b w:val="0"/>
          <w:i/>
          <w:sz w:val="22"/>
        </w:rPr>
        <w:t xml:space="preserve"> </w:t>
      </w:r>
    </w:p>
    <w:bookmarkEnd w:id="94"/>
    <w:p w14:paraId="784A16ED" w14:textId="69418EDD" w:rsidR="00A9474A" w:rsidRPr="006F657D" w:rsidRDefault="00173571" w:rsidP="00173571">
      <w:r>
        <w:t xml:space="preserve">US Global Change Research Program. (2014). </w:t>
      </w:r>
      <w:r w:rsidRPr="00D144AA">
        <w:rPr>
          <w:i/>
        </w:rPr>
        <w:t>National Climate Assessment.</w:t>
      </w:r>
      <w:r>
        <w:t xml:space="preserve"> Retrieved from </w:t>
      </w:r>
      <w:proofErr w:type="gramStart"/>
      <w:r w:rsidRPr="00917FD9">
        <w:t>http://nca2014.globalchange.gov/report</w:t>
      </w:r>
      <w:proofErr w:type="gramEnd"/>
      <w:r>
        <w:rPr>
          <w:i/>
        </w:rPr>
        <w:t xml:space="preserve"> </w:t>
      </w:r>
      <w:r>
        <w:t xml:space="preserve"> </w:t>
      </w:r>
    </w:p>
    <w:p w14:paraId="4D5E8213" w14:textId="77777777" w:rsidR="00E222EB" w:rsidRDefault="00E222EB" w:rsidP="007E7D2E">
      <w:pPr>
        <w:sectPr w:rsidR="00E222EB" w:rsidSect="00F47F86">
          <w:type w:val="continuous"/>
          <w:pgSz w:w="12240" w:h="15840"/>
          <w:pgMar w:top="1440" w:right="1080" w:bottom="1440" w:left="1080" w:header="576" w:footer="576" w:gutter="0"/>
          <w:pgNumType w:chapStyle="1" w:chapSep="enDash"/>
          <w:cols w:space="720"/>
          <w:titlePg/>
          <w:docGrid w:linePitch="360"/>
        </w:sectPr>
      </w:pPr>
    </w:p>
    <w:p w14:paraId="3DB0F608" w14:textId="77777777" w:rsidR="008774BC" w:rsidRDefault="00F526CA" w:rsidP="008774BC">
      <w:pPr>
        <w:spacing w:before="7680"/>
        <w:jc w:val="right"/>
        <w:rPr>
          <w:color w:val="000000"/>
        </w:rPr>
      </w:pPr>
      <w:bookmarkStart w:id="95" w:name="_LastPageContents"/>
      <w:r w:rsidRPr="00162286">
        <w:rPr>
          <w:noProof/>
        </w:rPr>
        <w:lastRenderedPageBreak/>
        <w:drawing>
          <wp:anchor distT="0" distB="0" distL="114300" distR="114300" simplePos="0" relativeHeight="251701248" behindDoc="0" locked="0" layoutInCell="1" allowOverlap="1" wp14:anchorId="336C721F" wp14:editId="6262DD8F">
            <wp:simplePos x="0" y="0"/>
            <wp:positionH relativeFrom="page">
              <wp:posOffset>5595249</wp:posOffset>
            </wp:positionH>
            <wp:positionV relativeFrom="page">
              <wp:posOffset>4164330</wp:posOffset>
            </wp:positionV>
            <wp:extent cx="1468120" cy="1209040"/>
            <wp:effectExtent l="0" t="0" r="0" b="0"/>
            <wp:wrapNone/>
            <wp:docPr id="3" name="Picture 3" descr="Metropolitan Council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tropolitan Council logo">
                      <a:extLst>
                        <a:ext uri="{C183D7F6-B498-43B3-948B-1728B52AA6E4}">
                          <adec:decorative xmlns:adec="http://schemas.microsoft.com/office/drawing/2017/decorative" val="0"/>
                        </a:ext>
                      </a:extLst>
                    </pic:cNvPr>
                    <pic:cNvPicPr>
                      <a:picLocks noChangeAspect="1" noChangeArrowheads="1"/>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1468120" cy="1209040"/>
                    </a:xfrm>
                    <a:prstGeom prst="rect">
                      <a:avLst/>
                    </a:prstGeom>
                  </pic:spPr>
                </pic:pic>
              </a:graphicData>
            </a:graphic>
            <wp14:sizeRelH relativeFrom="page">
              <wp14:pctWidth>0</wp14:pctWidth>
            </wp14:sizeRelH>
            <wp14:sizeRelV relativeFrom="page">
              <wp14:pctHeight>0</wp14:pctHeight>
            </wp14:sizeRelV>
          </wp:anchor>
        </w:drawing>
      </w:r>
      <w:r w:rsidR="008774BC" w:rsidRPr="00327E18">
        <w:rPr>
          <w:color w:val="000000"/>
        </w:rPr>
        <w:t>390 Robert Street North</w:t>
      </w:r>
      <w:r w:rsidR="008774BC" w:rsidRPr="00327E18">
        <w:rPr>
          <w:color w:val="000000"/>
        </w:rPr>
        <w:br/>
        <w:t>St Paul, MN 55101-1805</w:t>
      </w:r>
    </w:p>
    <w:p w14:paraId="48DB76A9" w14:textId="77777777" w:rsidR="008774BC" w:rsidRDefault="008774BC" w:rsidP="008774BC">
      <w:pPr>
        <w:jc w:val="right"/>
        <w:rPr>
          <w:color w:val="000000"/>
        </w:rPr>
      </w:pPr>
      <w:r w:rsidRPr="00327E18">
        <w:rPr>
          <w:color w:val="000000"/>
        </w:rPr>
        <w:t>651</w:t>
      </w:r>
      <w:r w:rsidR="00B06C51">
        <w:rPr>
          <w:color w:val="000000"/>
        </w:rPr>
        <w:t>-</w:t>
      </w:r>
      <w:r w:rsidRPr="00327E18">
        <w:rPr>
          <w:color w:val="000000"/>
        </w:rPr>
        <w:t>602</w:t>
      </w:r>
      <w:r w:rsidR="00B06C51">
        <w:rPr>
          <w:color w:val="000000"/>
        </w:rPr>
        <w:t>-</w:t>
      </w:r>
      <w:r w:rsidRPr="00327E18">
        <w:rPr>
          <w:color w:val="000000"/>
        </w:rPr>
        <w:t>1000</w:t>
      </w:r>
      <w:r w:rsidRPr="00327E18">
        <w:rPr>
          <w:color w:val="000000"/>
        </w:rPr>
        <w:br/>
        <w:t>TTY 651</w:t>
      </w:r>
      <w:r w:rsidR="00B06C51">
        <w:rPr>
          <w:color w:val="000000"/>
        </w:rPr>
        <w:t>-</w:t>
      </w:r>
      <w:r w:rsidRPr="00327E18">
        <w:rPr>
          <w:color w:val="000000"/>
        </w:rPr>
        <w:t>291</w:t>
      </w:r>
      <w:r w:rsidR="00B06C51">
        <w:rPr>
          <w:color w:val="000000"/>
        </w:rPr>
        <w:t>-</w:t>
      </w:r>
      <w:r w:rsidRPr="00327E18">
        <w:rPr>
          <w:color w:val="000000"/>
        </w:rPr>
        <w:t>0904</w:t>
      </w:r>
      <w:r w:rsidRPr="00327E18">
        <w:rPr>
          <w:color w:val="000000"/>
        </w:rPr>
        <w:br/>
      </w:r>
      <w:hyperlink r:id="rId33" w:history="1">
        <w:r w:rsidRPr="00327E18">
          <w:rPr>
            <w:color w:val="000000"/>
          </w:rPr>
          <w:t>public.info@metc.state.mn.us</w:t>
        </w:r>
      </w:hyperlink>
      <w:r w:rsidRPr="00327E18">
        <w:rPr>
          <w:color w:val="000000"/>
        </w:rPr>
        <w:br/>
        <w:t>metrocouncil.org</w:t>
      </w:r>
    </w:p>
    <w:p w14:paraId="2663FE7F" w14:textId="77777777" w:rsidR="00B06C51" w:rsidRPr="00B06C51" w:rsidRDefault="008774BC" w:rsidP="00B06C51">
      <w:pPr>
        <w:pStyle w:val="Default"/>
        <w:jc w:val="right"/>
        <w:rPr>
          <w:color w:val="373737" w:themeColor="text2"/>
        </w:rPr>
      </w:pPr>
      <w:r w:rsidRPr="00B06C51">
        <w:rPr>
          <w:color w:val="373737" w:themeColor="text2"/>
        </w:rPr>
        <w:t>Follow us on:</w:t>
      </w:r>
    </w:p>
    <w:p w14:paraId="65272474" w14:textId="77777777" w:rsidR="00B06C51" w:rsidRPr="00B06C51" w:rsidRDefault="00B06C51" w:rsidP="00B06C51">
      <w:pPr>
        <w:pStyle w:val="Default"/>
        <w:spacing w:line="221" w:lineRule="atLeast"/>
        <w:jc w:val="right"/>
        <w:rPr>
          <w:rFonts w:cs="Times New Roman"/>
          <w:color w:val="373737" w:themeColor="text2"/>
          <w:sz w:val="22"/>
          <w:szCs w:val="22"/>
        </w:rPr>
      </w:pPr>
      <w:r w:rsidRPr="00B06C51">
        <w:rPr>
          <w:rFonts w:cs="Times New Roman"/>
          <w:color w:val="373737" w:themeColor="text2"/>
          <w:sz w:val="22"/>
          <w:szCs w:val="22"/>
        </w:rPr>
        <w:t>twitter.com/</w:t>
      </w:r>
      <w:proofErr w:type="spellStart"/>
      <w:r w:rsidRPr="00B06C51">
        <w:rPr>
          <w:rFonts w:cs="Times New Roman"/>
          <w:color w:val="373737" w:themeColor="text2"/>
          <w:sz w:val="22"/>
          <w:szCs w:val="22"/>
        </w:rPr>
        <w:t>MetCouncilNews</w:t>
      </w:r>
      <w:proofErr w:type="spellEnd"/>
      <w:r w:rsidRPr="00B06C51">
        <w:rPr>
          <w:rFonts w:cs="Times New Roman"/>
          <w:color w:val="373737" w:themeColor="text2"/>
          <w:sz w:val="22"/>
          <w:szCs w:val="22"/>
        </w:rPr>
        <w:t xml:space="preserve"> </w:t>
      </w:r>
    </w:p>
    <w:p w14:paraId="29AE5992" w14:textId="77777777" w:rsidR="00162286" w:rsidRPr="008774BC" w:rsidRDefault="00B06C51" w:rsidP="00B06C51">
      <w:pPr>
        <w:spacing w:after="0"/>
        <w:jc w:val="right"/>
        <w:rPr>
          <w:color w:val="auto"/>
        </w:rPr>
      </w:pPr>
      <w:r w:rsidRPr="00B06C51">
        <w:rPr>
          <w:color w:val="373737" w:themeColor="text2"/>
        </w:rPr>
        <w:t>facebook.com/</w:t>
      </w:r>
      <w:proofErr w:type="spellStart"/>
      <w:r w:rsidRPr="00B06C51">
        <w:rPr>
          <w:color w:val="373737" w:themeColor="text2"/>
        </w:rPr>
        <w:t>MetropolitanCouncil</w:t>
      </w:r>
      <w:proofErr w:type="spellEnd"/>
      <w:r w:rsidRPr="00B06C51">
        <w:rPr>
          <w:color w:val="373737" w:themeColor="text2"/>
        </w:rPr>
        <w:t xml:space="preserve"> </w:t>
      </w:r>
      <w:r w:rsidR="00E94146">
        <w:rPr>
          <w:noProof/>
        </w:rPr>
        <mc:AlternateContent>
          <mc:Choice Requires="wps">
            <w:drawing>
              <wp:anchor distT="4294967295" distB="4294967295" distL="114300" distR="114300" simplePos="0" relativeHeight="251667456" behindDoc="0" locked="0" layoutInCell="1" allowOverlap="1" wp14:anchorId="05DAB00A" wp14:editId="31A01121">
                <wp:simplePos x="0" y="0"/>
                <wp:positionH relativeFrom="page">
                  <wp:posOffset>5537200</wp:posOffset>
                </wp:positionH>
                <wp:positionV relativeFrom="page">
                  <wp:posOffset>5378450</wp:posOffset>
                </wp:positionV>
                <wp:extent cx="1536700" cy="0"/>
                <wp:effectExtent l="0" t="0" r="12700" b="25400"/>
                <wp:wrapNone/>
                <wp:docPr id="13" name="Straight Connector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0"/>
                        </a:xfrm>
                        <a:prstGeom prst="line">
                          <a:avLst/>
                        </a:prstGeom>
                        <a:ln w="3175" cmpd="sng">
                          <a:solidFill>
                            <a:schemeClr val="tx2">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3E06F4" id="Straight Connector 13" o:spid="_x0000_s1026" alt="&quot;&quot;" style="position:absolute;z-index:251667456;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from="436pt,423.5pt" to="557pt,4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" strokecolor="#9b9b9b [1631]" strokeweight=".25pt">
                <v:stroke joinstyle="miter"/>
                <o:lock v:ext="edit" shapetype="f"/>
                <w10:wrap anchorx="page" anchory="page"/>
              </v:line>
            </w:pict>
          </mc:Fallback>
        </mc:AlternateContent>
      </w:r>
      <w:r w:rsidR="00162286" w:rsidRPr="00162286">
        <w:rPr>
          <w:noProof/>
        </w:rPr>
        <w:drawing>
          <wp:anchor distT="0" distB="0" distL="114300" distR="114300" simplePos="0" relativeHeight="251665408" behindDoc="0" locked="0" layoutInCell="1" allowOverlap="1" wp14:anchorId="64BDD9E1" wp14:editId="625C8419">
            <wp:simplePos x="0" y="0"/>
            <wp:positionH relativeFrom="page">
              <wp:posOffset>76200</wp:posOffset>
            </wp:positionH>
            <wp:positionV relativeFrom="page">
              <wp:posOffset>7429500</wp:posOffset>
            </wp:positionV>
            <wp:extent cx="7772400" cy="1699895"/>
            <wp:effectExtent l="0" t="0" r="0" b="1905"/>
            <wp:wrapNone/>
            <wp:docPr id="64"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72400" cy="16998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5"/>
    </w:p>
    <w:sectPr w:rsidR="00162286" w:rsidRPr="008774BC" w:rsidSect="00D32905">
      <w:headerReference w:type="even" r:id="rId35"/>
      <w:headerReference w:type="default" r:id="rId36"/>
      <w:footerReference w:type="even" r:id="rId37"/>
      <w:footerReference w:type="default" r:id="rId38"/>
      <w:headerReference w:type="first" r:id="rId39"/>
      <w:footerReference w:type="first" r:id="rId40"/>
      <w:pgSz w:w="12240" w:h="15840"/>
      <w:pgMar w:top="1440" w:right="1080" w:bottom="1440" w:left="1080" w:header="576" w:footer="576" w:gutter="0"/>
      <w:pgNumType w:start="1" w:chapStyle="1" w:chapSep="e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BA45C" w14:textId="77777777" w:rsidR="001D4B66" w:rsidRDefault="001D4B66" w:rsidP="008C4FA3">
      <w:r>
        <w:separator/>
      </w:r>
    </w:p>
    <w:p w14:paraId="313D2820" w14:textId="77777777" w:rsidR="001D4B66" w:rsidRDefault="001D4B66"/>
    <w:p w14:paraId="12393123" w14:textId="77777777" w:rsidR="001D4B66" w:rsidRDefault="001D4B66"/>
    <w:p w14:paraId="371ED991" w14:textId="77777777" w:rsidR="001D4B66" w:rsidRDefault="001D4B66"/>
  </w:endnote>
  <w:endnote w:type="continuationSeparator" w:id="0">
    <w:p w14:paraId="0B8070DD" w14:textId="77777777" w:rsidR="001D4B66" w:rsidRDefault="001D4B66" w:rsidP="008C4FA3">
      <w:r>
        <w:continuationSeparator/>
      </w:r>
    </w:p>
    <w:p w14:paraId="597686EE" w14:textId="77777777" w:rsidR="001D4B66" w:rsidRDefault="001D4B66"/>
    <w:p w14:paraId="33233E97" w14:textId="77777777" w:rsidR="001D4B66" w:rsidRDefault="001D4B66"/>
    <w:p w14:paraId="6A24F06F" w14:textId="77777777" w:rsidR="001D4B66" w:rsidRDefault="001D4B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NeueLT Std">
    <w:altName w:val="Arial"/>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BB01" w14:textId="61512958" w:rsidR="006A2891" w:rsidRDefault="006A2891">
    <w:pPr>
      <w:pStyle w:val="Footer"/>
    </w:pPr>
    <w:r w:rsidRPr="000973B5">
      <w:rPr>
        <w:rStyle w:val="FooterChar"/>
      </w:rPr>
      <w:t xml:space="preserve">Page - </w:t>
    </w:r>
    <w:r w:rsidRPr="000973B5">
      <w:rPr>
        <w:rStyle w:val="FooterChar"/>
      </w:rPr>
      <w:fldChar w:fldCharType="begin"/>
    </w:r>
    <w:r w:rsidRPr="000973B5">
      <w:rPr>
        <w:rStyle w:val="FooterChar"/>
      </w:rPr>
      <w:instrText xml:space="preserve"> PAGE </w:instrText>
    </w:r>
    <w:r w:rsidRPr="000973B5">
      <w:rPr>
        <w:rStyle w:val="FooterChar"/>
      </w:rPr>
      <w:fldChar w:fldCharType="separate"/>
    </w:r>
    <w:r>
      <w:rPr>
        <w:rStyle w:val="FooterChar"/>
      </w:rPr>
      <w:t>2</w:t>
    </w:r>
    <w:r w:rsidRPr="000973B5">
      <w:rPr>
        <w:rStyle w:val="FooterChar"/>
      </w:rPr>
      <w:fldChar w:fldCharType="end"/>
    </w:r>
    <w:r>
      <w:rPr>
        <w:rStyle w:val="FooterChar"/>
      </w:rPr>
      <w:t xml:space="preserve">  </w:t>
    </w:r>
    <w:r w:rsidRPr="000973B5">
      <w:rPr>
        <w:rStyle w:val="FooterChar"/>
      </w:rPr>
      <w:t>|</w:t>
    </w:r>
    <w:r w:rsidRPr="00711226">
      <w:rPr>
        <w:rStyle w:val="PageNumber"/>
        <w:color w:val="7F7F7F"/>
      </w:rPr>
      <w:t xml:space="preserve">  </w:t>
    </w:r>
    <w:r w:rsidRPr="000973B5">
      <w:rPr>
        <w:rFonts w:hint="eastAsia"/>
      </w:rPr>
      <w:t>METROPOLITAN COUNCIL</w:t>
    </w:r>
    <w:r w:rsidR="00173571">
      <w:tab/>
    </w:r>
    <w:r w:rsidR="00173571">
      <w:tab/>
      <w:t>Regional CVA - Introduction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65815" w14:textId="77777777" w:rsidR="004325D3" w:rsidRDefault="004325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6B50E" w14:textId="77777777" w:rsidR="004325D3" w:rsidRDefault="004325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637" w14:textId="77777777" w:rsidR="004325D3" w:rsidRDefault="0043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AF30E" w14:textId="77777777" w:rsidR="001D4B66" w:rsidRDefault="001D4B66" w:rsidP="008C4FA3">
      <w:r>
        <w:separator/>
      </w:r>
    </w:p>
    <w:p w14:paraId="02FB416C" w14:textId="77777777" w:rsidR="001D4B66" w:rsidRDefault="001D4B66"/>
    <w:p w14:paraId="7C097DD5" w14:textId="77777777" w:rsidR="001D4B66" w:rsidRDefault="001D4B66"/>
    <w:p w14:paraId="132D5E07" w14:textId="77777777" w:rsidR="001D4B66" w:rsidRDefault="001D4B66"/>
  </w:footnote>
  <w:footnote w:type="continuationSeparator" w:id="0">
    <w:p w14:paraId="2A238D62" w14:textId="77777777" w:rsidR="001D4B66" w:rsidRDefault="001D4B66" w:rsidP="008C4FA3">
      <w:r>
        <w:continuationSeparator/>
      </w:r>
    </w:p>
    <w:p w14:paraId="30F3C07E" w14:textId="77777777" w:rsidR="001D4B66" w:rsidRDefault="001D4B66"/>
    <w:p w14:paraId="122C7E17" w14:textId="77777777" w:rsidR="001D4B66" w:rsidRDefault="001D4B66"/>
    <w:p w14:paraId="4FEDE370" w14:textId="77777777" w:rsidR="001D4B66" w:rsidRDefault="001D4B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5ACB7" w14:textId="77777777" w:rsidR="004325D3" w:rsidRDefault="00432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6C15" w14:textId="77777777" w:rsidR="004325D3" w:rsidRDefault="004325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FD6B" w14:textId="77777777" w:rsidR="004325D3" w:rsidRDefault="00432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71202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B7EFC7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916775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067B5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EC0BE2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268393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AAA36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9AA029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CDA82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578DF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D2E2DE"/>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4265F99"/>
    <w:multiLevelType w:val="hybridMultilevel"/>
    <w:tmpl w:val="5C627622"/>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2" w15:restartNumberingAfterBreak="0">
    <w:nsid w:val="0A924178"/>
    <w:multiLevelType w:val="hybridMultilevel"/>
    <w:tmpl w:val="B18252FE"/>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3" w15:restartNumberingAfterBreak="0">
    <w:nsid w:val="1073452A"/>
    <w:multiLevelType w:val="hybridMultilevel"/>
    <w:tmpl w:val="9AC87D96"/>
    <w:lvl w:ilvl="0" w:tplc="4740D670">
      <w:start w:val="1"/>
      <w:numFmt w:val="bullet"/>
      <w:pStyle w:val="Lis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4" w15:restartNumberingAfterBreak="0">
    <w:nsid w:val="125F072A"/>
    <w:multiLevelType w:val="hybridMultilevel"/>
    <w:tmpl w:val="A09031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65629A"/>
    <w:multiLevelType w:val="hybridMultilevel"/>
    <w:tmpl w:val="A09031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E345D9"/>
    <w:multiLevelType w:val="hybridMultilevel"/>
    <w:tmpl w:val="9EF0E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6D277C"/>
    <w:multiLevelType w:val="hybridMultilevel"/>
    <w:tmpl w:val="59CA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94523E"/>
    <w:multiLevelType w:val="hybridMultilevel"/>
    <w:tmpl w:val="DB887DD4"/>
    <w:lvl w:ilvl="0" w:tplc="0409000F">
      <w:start w:val="1"/>
      <w:numFmt w:val="decimal"/>
      <w:lvlText w:val="%1."/>
      <w:lvlJc w:val="left"/>
      <w:pPr>
        <w:ind w:left="720" w:hanging="360"/>
      </w:pPr>
      <w:rPr>
        <w:rFonts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9" w15:restartNumberingAfterBreak="0">
    <w:nsid w:val="20910A71"/>
    <w:multiLevelType w:val="hybridMultilevel"/>
    <w:tmpl w:val="6EBEF3F4"/>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0" w15:restartNumberingAfterBreak="0">
    <w:nsid w:val="3C9B4897"/>
    <w:multiLevelType w:val="hybridMultilevel"/>
    <w:tmpl w:val="1B38B19A"/>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1" w15:restartNumberingAfterBreak="0">
    <w:nsid w:val="46A73604"/>
    <w:multiLevelType w:val="hybridMultilevel"/>
    <w:tmpl w:val="D3B4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0C2D24"/>
    <w:multiLevelType w:val="hybridMultilevel"/>
    <w:tmpl w:val="FCDC1AA0"/>
    <w:lvl w:ilvl="0" w:tplc="47AE4C24">
      <w:start w:val="1"/>
      <w:numFmt w:val="decimal"/>
      <w:pStyle w:val="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6B2E2D"/>
    <w:multiLevelType w:val="hybridMultilevel"/>
    <w:tmpl w:val="3DBCB3D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4" w15:restartNumberingAfterBreak="0">
    <w:nsid w:val="4F9248C6"/>
    <w:multiLevelType w:val="hybridMultilevel"/>
    <w:tmpl w:val="EC3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654CC"/>
    <w:multiLevelType w:val="hybridMultilevel"/>
    <w:tmpl w:val="C4381AAC"/>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6" w15:restartNumberingAfterBreak="0">
    <w:nsid w:val="504B05A7"/>
    <w:multiLevelType w:val="hybridMultilevel"/>
    <w:tmpl w:val="7298A92E"/>
    <w:lvl w:ilvl="0" w:tplc="E09673F6">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7" w15:restartNumberingAfterBreak="0">
    <w:nsid w:val="514F1895"/>
    <w:multiLevelType w:val="hybridMultilevel"/>
    <w:tmpl w:val="7376058A"/>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8" w15:restartNumberingAfterBreak="0">
    <w:nsid w:val="518C2888"/>
    <w:multiLevelType w:val="hybridMultilevel"/>
    <w:tmpl w:val="3D5C7504"/>
    <w:lvl w:ilvl="0" w:tplc="EF8ED3FA">
      <w:start w:val="1"/>
      <w:numFmt w:val="bullet"/>
      <w:lvlText w:val=""/>
      <w:lvlJc w:val="left"/>
      <w:pPr>
        <w:ind w:left="720" w:hanging="360"/>
      </w:pPr>
      <w:rPr>
        <w:rFonts w:ascii="Symbol" w:hAnsi="Symbol" w:hint="default"/>
        <w:color w:val="003F82"/>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9" w15:restartNumberingAfterBreak="0">
    <w:nsid w:val="5F5623D8"/>
    <w:multiLevelType w:val="hybridMultilevel"/>
    <w:tmpl w:val="B872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30" w15:restartNumberingAfterBreak="0">
    <w:nsid w:val="60986F32"/>
    <w:multiLevelType w:val="hybridMultilevel"/>
    <w:tmpl w:val="24D4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67B91"/>
    <w:multiLevelType w:val="hybridMultilevel"/>
    <w:tmpl w:val="9B7ED396"/>
    <w:lvl w:ilvl="0" w:tplc="7256E95A">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32" w15:restartNumberingAfterBreak="0">
    <w:nsid w:val="6A311FAC"/>
    <w:multiLevelType w:val="multilevel"/>
    <w:tmpl w:val="DE701C64"/>
    <w:lvl w:ilvl="0">
      <w:start w:val="1"/>
      <w:numFmt w:val="bullet"/>
      <w:lvlText w:val=""/>
      <w:lvlJc w:val="left"/>
      <w:pPr>
        <w:ind w:left="360" w:hanging="360"/>
      </w:pPr>
      <w:rPr>
        <w:rFonts w:ascii="Symbol" w:hAnsi="Symbol" w:hint="default"/>
        <w:color w:val="505150"/>
        <w:sz w:val="20"/>
        <w:szCs w:val="20"/>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Wingdings" w:hAnsi="Wingding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3" w15:restartNumberingAfterBreak="0">
    <w:nsid w:val="70E30F6E"/>
    <w:multiLevelType w:val="hybridMultilevel"/>
    <w:tmpl w:val="D4C2A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24E05"/>
    <w:multiLevelType w:val="hybridMultilevel"/>
    <w:tmpl w:val="D9FE7ECC"/>
    <w:lvl w:ilvl="0" w:tplc="9FFE549C">
      <w:start w:val="1"/>
      <w:numFmt w:val="bullet"/>
      <w:lvlText w:val=""/>
      <w:lvlJc w:val="left"/>
      <w:pPr>
        <w:ind w:left="720" w:hanging="360"/>
      </w:pPr>
      <w:rPr>
        <w:rFonts w:ascii="Symbol" w:hAnsi="Symbol" w:hint="default"/>
        <w:color w:val="505150"/>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35" w15:restartNumberingAfterBreak="0">
    <w:nsid w:val="773915BD"/>
    <w:multiLevelType w:val="hybridMultilevel"/>
    <w:tmpl w:val="E47AD846"/>
    <w:lvl w:ilvl="0" w:tplc="821E2D5C">
      <w:start w:val="1"/>
      <w:numFmt w:val="decimal"/>
      <w:lvlText w:val="%1)"/>
      <w:lvlJc w:val="left"/>
      <w:pPr>
        <w:ind w:left="720" w:hanging="360"/>
      </w:pPr>
      <w:rPr>
        <w:rFonts w:ascii="Arial" w:eastAsia="Times New Roman" w:hAnsi="Arial"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612479">
    <w:abstractNumId w:val="24"/>
  </w:num>
  <w:num w:numId="2" w16cid:durableId="1924412221">
    <w:abstractNumId w:val="16"/>
  </w:num>
  <w:num w:numId="3" w16cid:durableId="1858807698">
    <w:abstractNumId w:val="29"/>
  </w:num>
  <w:num w:numId="4" w16cid:durableId="444270863">
    <w:abstractNumId w:val="28"/>
  </w:num>
  <w:num w:numId="5" w16cid:durableId="16931027">
    <w:abstractNumId w:val="19"/>
  </w:num>
  <w:num w:numId="6" w16cid:durableId="1860001072">
    <w:abstractNumId w:val="11"/>
  </w:num>
  <w:num w:numId="7" w16cid:durableId="1958834602">
    <w:abstractNumId w:val="34"/>
  </w:num>
  <w:num w:numId="8" w16cid:durableId="72515561">
    <w:abstractNumId w:val="20"/>
  </w:num>
  <w:num w:numId="9" w16cid:durableId="517543237">
    <w:abstractNumId w:val="23"/>
  </w:num>
  <w:num w:numId="10" w16cid:durableId="1766459464">
    <w:abstractNumId w:val="18"/>
  </w:num>
  <w:num w:numId="11" w16cid:durableId="140315176">
    <w:abstractNumId w:val="12"/>
  </w:num>
  <w:num w:numId="12" w16cid:durableId="2822368">
    <w:abstractNumId w:val="25"/>
  </w:num>
  <w:num w:numId="13" w16cid:durableId="1636986356">
    <w:abstractNumId w:val="27"/>
  </w:num>
  <w:num w:numId="14" w16cid:durableId="1137261226">
    <w:abstractNumId w:val="31"/>
  </w:num>
  <w:num w:numId="15" w16cid:durableId="2110422489">
    <w:abstractNumId w:val="26"/>
  </w:num>
  <w:num w:numId="16" w16cid:durableId="914506915">
    <w:abstractNumId w:val="10"/>
  </w:num>
  <w:num w:numId="17" w16cid:durableId="1206480267">
    <w:abstractNumId w:val="13"/>
  </w:num>
  <w:num w:numId="18" w16cid:durableId="1414821037">
    <w:abstractNumId w:val="13"/>
  </w:num>
  <w:num w:numId="19" w16cid:durableId="1160735085">
    <w:abstractNumId w:val="13"/>
  </w:num>
  <w:num w:numId="20" w16cid:durableId="1615551396">
    <w:abstractNumId w:val="32"/>
  </w:num>
  <w:num w:numId="21" w16cid:durableId="87581789">
    <w:abstractNumId w:val="0"/>
  </w:num>
  <w:num w:numId="22" w16cid:durableId="634026202">
    <w:abstractNumId w:val="0"/>
  </w:num>
  <w:num w:numId="23" w16cid:durableId="953902064">
    <w:abstractNumId w:val="32"/>
  </w:num>
  <w:num w:numId="24" w16cid:durableId="1832259502">
    <w:abstractNumId w:val="8"/>
  </w:num>
  <w:num w:numId="25" w16cid:durableId="405961595">
    <w:abstractNumId w:val="7"/>
  </w:num>
  <w:num w:numId="26" w16cid:durableId="1204514053">
    <w:abstractNumId w:val="6"/>
  </w:num>
  <w:num w:numId="27" w16cid:durableId="372773870">
    <w:abstractNumId w:val="5"/>
  </w:num>
  <w:num w:numId="28" w16cid:durableId="1939293140">
    <w:abstractNumId w:val="9"/>
  </w:num>
  <w:num w:numId="29" w16cid:durableId="1544370210">
    <w:abstractNumId w:val="4"/>
  </w:num>
  <w:num w:numId="30" w16cid:durableId="838467684">
    <w:abstractNumId w:val="3"/>
  </w:num>
  <w:num w:numId="31" w16cid:durableId="1565683661">
    <w:abstractNumId w:val="2"/>
  </w:num>
  <w:num w:numId="32" w16cid:durableId="676691531">
    <w:abstractNumId w:val="1"/>
  </w:num>
  <w:num w:numId="33" w16cid:durableId="1374117564">
    <w:abstractNumId w:val="33"/>
  </w:num>
  <w:num w:numId="34" w16cid:durableId="225383108">
    <w:abstractNumId w:val="22"/>
  </w:num>
  <w:num w:numId="35" w16cid:durableId="1580096694">
    <w:abstractNumId w:val="35"/>
  </w:num>
  <w:num w:numId="36" w16cid:durableId="253245557">
    <w:abstractNumId w:val="21"/>
  </w:num>
  <w:num w:numId="37" w16cid:durableId="613438732">
    <w:abstractNumId w:val="17"/>
  </w:num>
  <w:num w:numId="38" w16cid:durableId="1821919881">
    <w:abstractNumId w:val="14"/>
  </w:num>
  <w:num w:numId="39" w16cid:durableId="789788224">
    <w:abstractNumId w:val="15"/>
  </w:num>
  <w:num w:numId="40" w16cid:durableId="96561827">
    <w:abstractNumId w:val="30"/>
  </w:num>
  <w:num w:numId="41" w16cid:durableId="1793280838">
    <w:abstractNumId w:val="1"/>
  </w:num>
  <w:num w:numId="42" w16cid:durableId="1258561439">
    <w:abstractNumId w:val="2"/>
  </w:num>
  <w:num w:numId="43" w16cid:durableId="1812481417">
    <w:abstractNumId w:val="3"/>
  </w:num>
  <w:num w:numId="44" w16cid:durableId="1288438675">
    <w:abstractNumId w:val="4"/>
  </w:num>
  <w:num w:numId="45" w16cid:durableId="1367558395">
    <w:abstractNumId w:val="9"/>
  </w:num>
  <w:num w:numId="46" w16cid:durableId="1841656382">
    <w:abstractNumId w:val="5"/>
  </w:num>
  <w:num w:numId="47" w16cid:durableId="1774858499">
    <w:abstractNumId w:val="6"/>
  </w:num>
  <w:num w:numId="48" w16cid:durableId="1873766026">
    <w:abstractNumId w:val="7"/>
  </w:num>
  <w:num w:numId="49" w16cid:durableId="14962629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PubVPasteboard_" w:val="9"/>
    <w:docVar w:name="ShowStaticGuides" w:val="1"/>
  </w:docVars>
  <w:rsids>
    <w:rsidRoot w:val="00173571"/>
    <w:rsid w:val="00025F5A"/>
    <w:rsid w:val="00043362"/>
    <w:rsid w:val="00067DBB"/>
    <w:rsid w:val="0008246B"/>
    <w:rsid w:val="000973B5"/>
    <w:rsid w:val="000A2AB6"/>
    <w:rsid w:val="000B01A8"/>
    <w:rsid w:val="000B263F"/>
    <w:rsid w:val="000C5C7F"/>
    <w:rsid w:val="000C66CE"/>
    <w:rsid w:val="000D2DDA"/>
    <w:rsid w:val="000F4C1A"/>
    <w:rsid w:val="000F7677"/>
    <w:rsid w:val="00121844"/>
    <w:rsid w:val="00123DF3"/>
    <w:rsid w:val="00124A37"/>
    <w:rsid w:val="00162286"/>
    <w:rsid w:val="00173571"/>
    <w:rsid w:val="00186560"/>
    <w:rsid w:val="001B0158"/>
    <w:rsid w:val="001C3CA4"/>
    <w:rsid w:val="001D0005"/>
    <w:rsid w:val="001D02CE"/>
    <w:rsid w:val="001D4B66"/>
    <w:rsid w:val="001D6815"/>
    <w:rsid w:val="001E4D8B"/>
    <w:rsid w:val="001E4ED9"/>
    <w:rsid w:val="001F10A3"/>
    <w:rsid w:val="001F50D6"/>
    <w:rsid w:val="00221442"/>
    <w:rsid w:val="00226C98"/>
    <w:rsid w:val="002375F0"/>
    <w:rsid w:val="00253FEB"/>
    <w:rsid w:val="0027553B"/>
    <w:rsid w:val="0028086A"/>
    <w:rsid w:val="002817D6"/>
    <w:rsid w:val="003007CF"/>
    <w:rsid w:val="00322CFA"/>
    <w:rsid w:val="00322F97"/>
    <w:rsid w:val="00327E18"/>
    <w:rsid w:val="00346604"/>
    <w:rsid w:val="003500B7"/>
    <w:rsid w:val="00364A9B"/>
    <w:rsid w:val="0036754E"/>
    <w:rsid w:val="003A32E1"/>
    <w:rsid w:val="003B047D"/>
    <w:rsid w:val="003F56DE"/>
    <w:rsid w:val="004064B6"/>
    <w:rsid w:val="004069E9"/>
    <w:rsid w:val="0041614B"/>
    <w:rsid w:val="004325D3"/>
    <w:rsid w:val="004337FB"/>
    <w:rsid w:val="004353D9"/>
    <w:rsid w:val="00457F62"/>
    <w:rsid w:val="00461B6A"/>
    <w:rsid w:val="00462AA7"/>
    <w:rsid w:val="00463838"/>
    <w:rsid w:val="004908E8"/>
    <w:rsid w:val="004B40AE"/>
    <w:rsid w:val="004C1678"/>
    <w:rsid w:val="00501C82"/>
    <w:rsid w:val="00511248"/>
    <w:rsid w:val="005162BB"/>
    <w:rsid w:val="00516F64"/>
    <w:rsid w:val="0052332B"/>
    <w:rsid w:val="005303EC"/>
    <w:rsid w:val="0056248D"/>
    <w:rsid w:val="005842FC"/>
    <w:rsid w:val="00590913"/>
    <w:rsid w:val="0059703B"/>
    <w:rsid w:val="005B120F"/>
    <w:rsid w:val="005B51A0"/>
    <w:rsid w:val="005C0BE9"/>
    <w:rsid w:val="005C2109"/>
    <w:rsid w:val="005D143E"/>
    <w:rsid w:val="005D4123"/>
    <w:rsid w:val="005E72E5"/>
    <w:rsid w:val="005F729E"/>
    <w:rsid w:val="00613B45"/>
    <w:rsid w:val="00636066"/>
    <w:rsid w:val="006459AD"/>
    <w:rsid w:val="006676B1"/>
    <w:rsid w:val="00682FB0"/>
    <w:rsid w:val="00683605"/>
    <w:rsid w:val="006A2891"/>
    <w:rsid w:val="006B258E"/>
    <w:rsid w:val="006C2F7E"/>
    <w:rsid w:val="006D1879"/>
    <w:rsid w:val="0070353A"/>
    <w:rsid w:val="0070704F"/>
    <w:rsid w:val="00711226"/>
    <w:rsid w:val="00715172"/>
    <w:rsid w:val="00735236"/>
    <w:rsid w:val="00740D8E"/>
    <w:rsid w:val="00742DD4"/>
    <w:rsid w:val="00743E5F"/>
    <w:rsid w:val="00745C93"/>
    <w:rsid w:val="007651E6"/>
    <w:rsid w:val="007737C3"/>
    <w:rsid w:val="00784458"/>
    <w:rsid w:val="00785C9E"/>
    <w:rsid w:val="007A2B0F"/>
    <w:rsid w:val="007C54F1"/>
    <w:rsid w:val="007C5E12"/>
    <w:rsid w:val="007E2F5F"/>
    <w:rsid w:val="007E7D2E"/>
    <w:rsid w:val="007F436A"/>
    <w:rsid w:val="007F5106"/>
    <w:rsid w:val="007F7BFA"/>
    <w:rsid w:val="0080251D"/>
    <w:rsid w:val="00825496"/>
    <w:rsid w:val="00825F98"/>
    <w:rsid w:val="00836025"/>
    <w:rsid w:val="0083677B"/>
    <w:rsid w:val="008409C8"/>
    <w:rsid w:val="00847C70"/>
    <w:rsid w:val="00872685"/>
    <w:rsid w:val="008774BC"/>
    <w:rsid w:val="008A2774"/>
    <w:rsid w:val="008C3458"/>
    <w:rsid w:val="008C4FA3"/>
    <w:rsid w:val="008D7D05"/>
    <w:rsid w:val="008F0351"/>
    <w:rsid w:val="00902BA7"/>
    <w:rsid w:val="00910BBE"/>
    <w:rsid w:val="00925874"/>
    <w:rsid w:val="00934A98"/>
    <w:rsid w:val="00941478"/>
    <w:rsid w:val="00973EB9"/>
    <w:rsid w:val="00981601"/>
    <w:rsid w:val="0098231D"/>
    <w:rsid w:val="00996502"/>
    <w:rsid w:val="00997B90"/>
    <w:rsid w:val="009B2F9C"/>
    <w:rsid w:val="009B51DE"/>
    <w:rsid w:val="009C0490"/>
    <w:rsid w:val="009C73C4"/>
    <w:rsid w:val="009D253E"/>
    <w:rsid w:val="009E3697"/>
    <w:rsid w:val="009F4A9E"/>
    <w:rsid w:val="009F7622"/>
    <w:rsid w:val="00A17D4B"/>
    <w:rsid w:val="00A44226"/>
    <w:rsid w:val="00A52ABC"/>
    <w:rsid w:val="00A63BB6"/>
    <w:rsid w:val="00A74EE6"/>
    <w:rsid w:val="00A8657D"/>
    <w:rsid w:val="00A86A77"/>
    <w:rsid w:val="00A86E19"/>
    <w:rsid w:val="00A91ECD"/>
    <w:rsid w:val="00A9474A"/>
    <w:rsid w:val="00AA0DC0"/>
    <w:rsid w:val="00AA5ECD"/>
    <w:rsid w:val="00AA70E0"/>
    <w:rsid w:val="00AB42ED"/>
    <w:rsid w:val="00AB5E72"/>
    <w:rsid w:val="00AC03F2"/>
    <w:rsid w:val="00AF3DE5"/>
    <w:rsid w:val="00AF7BAB"/>
    <w:rsid w:val="00B06C51"/>
    <w:rsid w:val="00B1359F"/>
    <w:rsid w:val="00B2337C"/>
    <w:rsid w:val="00B27A0F"/>
    <w:rsid w:val="00B3384E"/>
    <w:rsid w:val="00B34406"/>
    <w:rsid w:val="00B50B82"/>
    <w:rsid w:val="00B54B4D"/>
    <w:rsid w:val="00B55C3F"/>
    <w:rsid w:val="00B56C12"/>
    <w:rsid w:val="00B571BE"/>
    <w:rsid w:val="00B7047D"/>
    <w:rsid w:val="00B7568D"/>
    <w:rsid w:val="00B80232"/>
    <w:rsid w:val="00B82455"/>
    <w:rsid w:val="00B86033"/>
    <w:rsid w:val="00B86E78"/>
    <w:rsid w:val="00BA000E"/>
    <w:rsid w:val="00BB0707"/>
    <w:rsid w:val="00BC3330"/>
    <w:rsid w:val="00BC532A"/>
    <w:rsid w:val="00BE2076"/>
    <w:rsid w:val="00BE79F4"/>
    <w:rsid w:val="00C13F97"/>
    <w:rsid w:val="00C16926"/>
    <w:rsid w:val="00C224C0"/>
    <w:rsid w:val="00C30C3D"/>
    <w:rsid w:val="00C3252B"/>
    <w:rsid w:val="00C41D2A"/>
    <w:rsid w:val="00C60277"/>
    <w:rsid w:val="00C73D5D"/>
    <w:rsid w:val="00C85D16"/>
    <w:rsid w:val="00C86815"/>
    <w:rsid w:val="00C95456"/>
    <w:rsid w:val="00CB428C"/>
    <w:rsid w:val="00CD0EFE"/>
    <w:rsid w:val="00CE669C"/>
    <w:rsid w:val="00CE769D"/>
    <w:rsid w:val="00CF3C99"/>
    <w:rsid w:val="00D00D74"/>
    <w:rsid w:val="00D01552"/>
    <w:rsid w:val="00D135C7"/>
    <w:rsid w:val="00D20730"/>
    <w:rsid w:val="00D2207A"/>
    <w:rsid w:val="00D2211D"/>
    <w:rsid w:val="00D32905"/>
    <w:rsid w:val="00D412AE"/>
    <w:rsid w:val="00D5278D"/>
    <w:rsid w:val="00D53019"/>
    <w:rsid w:val="00D55C82"/>
    <w:rsid w:val="00D84948"/>
    <w:rsid w:val="00DC3578"/>
    <w:rsid w:val="00DC600F"/>
    <w:rsid w:val="00DF29D9"/>
    <w:rsid w:val="00E0128D"/>
    <w:rsid w:val="00E0319B"/>
    <w:rsid w:val="00E05BFC"/>
    <w:rsid w:val="00E11F95"/>
    <w:rsid w:val="00E222EB"/>
    <w:rsid w:val="00E51F9D"/>
    <w:rsid w:val="00E575B5"/>
    <w:rsid w:val="00E62373"/>
    <w:rsid w:val="00E6285F"/>
    <w:rsid w:val="00E67A14"/>
    <w:rsid w:val="00E73B94"/>
    <w:rsid w:val="00E76E0D"/>
    <w:rsid w:val="00E94146"/>
    <w:rsid w:val="00E97EB4"/>
    <w:rsid w:val="00EB314A"/>
    <w:rsid w:val="00EB7703"/>
    <w:rsid w:val="00EE74E7"/>
    <w:rsid w:val="00F00DB1"/>
    <w:rsid w:val="00F15F0D"/>
    <w:rsid w:val="00F16E9F"/>
    <w:rsid w:val="00F201E6"/>
    <w:rsid w:val="00F24B67"/>
    <w:rsid w:val="00F35ED9"/>
    <w:rsid w:val="00F439A3"/>
    <w:rsid w:val="00F47F86"/>
    <w:rsid w:val="00F526CA"/>
    <w:rsid w:val="00F549E3"/>
    <w:rsid w:val="00F54B99"/>
    <w:rsid w:val="00F574CF"/>
    <w:rsid w:val="00F67A73"/>
    <w:rsid w:val="00F757CF"/>
    <w:rsid w:val="00F9478B"/>
    <w:rsid w:val="00FA2275"/>
    <w:rsid w:val="00FA3381"/>
    <w:rsid w:val="00FB662A"/>
    <w:rsid w:val="00FC2EF1"/>
    <w:rsid w:val="00FC4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65921B"/>
  <w15:docId w15:val="{88690624-B681-AE4D-9DFE-AF9AA69A8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21" w:qFormat="1"/>
    <w:lsdException w:name="Subtle Reference" w:uiPriority="67"/>
    <w:lsdException w:name="Intense Reference" w:uiPriority="68"/>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F526CA"/>
    <w:pPr>
      <w:spacing w:after="240"/>
    </w:pPr>
    <w:rPr>
      <w:rFonts w:ascii="Arial" w:hAnsi="Arial"/>
      <w:color w:val="171717" w:themeColor="background2" w:themeShade="1A"/>
      <w:sz w:val="22"/>
      <w:szCs w:val="22"/>
    </w:rPr>
  </w:style>
  <w:style w:type="paragraph" w:styleId="Heading1">
    <w:name w:val="heading 1"/>
    <w:aliases w:val="Heading1"/>
    <w:next w:val="Normal"/>
    <w:link w:val="Heading1Char"/>
    <w:qFormat/>
    <w:rsid w:val="00B34406"/>
    <w:pPr>
      <w:keepNext/>
      <w:spacing w:before="240"/>
      <w:outlineLvl w:val="0"/>
    </w:pPr>
    <w:rPr>
      <w:rFonts w:ascii="Arial" w:eastAsia="MS Gothic" w:hAnsi="Arial" w:cs="Arial"/>
      <w:b/>
      <w:bCs/>
      <w:color w:val="005DAA"/>
      <w:kern w:val="32"/>
      <w:sz w:val="32"/>
      <w:szCs w:val="32"/>
    </w:rPr>
  </w:style>
  <w:style w:type="paragraph" w:styleId="Heading2">
    <w:name w:val="heading 2"/>
    <w:aliases w:val="Heading2"/>
    <w:basedOn w:val="Heading1"/>
    <w:next w:val="Normal"/>
    <w:link w:val="Heading2Char"/>
    <w:qFormat/>
    <w:rsid w:val="00A9474A"/>
    <w:pPr>
      <w:spacing w:before="120"/>
      <w:outlineLvl w:val="1"/>
    </w:pPr>
    <w:rPr>
      <w:rFonts w:eastAsia="MS PGothic"/>
      <w:bCs w:val="0"/>
      <w:iCs/>
      <w:color w:val="373737" w:themeColor="text2"/>
      <w:sz w:val="24"/>
      <w:szCs w:val="28"/>
    </w:rPr>
  </w:style>
  <w:style w:type="paragraph" w:styleId="Heading3">
    <w:name w:val="heading 3"/>
    <w:basedOn w:val="Heading2"/>
    <w:next w:val="Normal"/>
    <w:link w:val="Heading3Char"/>
    <w:qFormat/>
    <w:rsid w:val="00A9474A"/>
    <w:pPr>
      <w:outlineLvl w:val="2"/>
    </w:pPr>
    <w:rPr>
      <w:bCs/>
      <w:color w:val="005DAA" w:themeColor="accent1"/>
      <w:sz w:val="22"/>
      <w:szCs w:val="26"/>
    </w:rPr>
  </w:style>
  <w:style w:type="paragraph" w:styleId="Heading4">
    <w:name w:val="heading 4"/>
    <w:basedOn w:val="Heading3"/>
    <w:next w:val="Normal"/>
    <w:link w:val="Heading4Char"/>
    <w:qFormat/>
    <w:rsid w:val="005D4123"/>
    <w:pPr>
      <w:outlineLvl w:val="3"/>
    </w:pPr>
    <w:rPr>
      <w:b w:val="0"/>
      <w:bCs w:val="0"/>
      <w:i/>
      <w:szCs w:val="28"/>
    </w:rPr>
  </w:style>
  <w:style w:type="paragraph" w:styleId="Heading5">
    <w:name w:val="heading 5"/>
    <w:basedOn w:val="Heading4"/>
    <w:next w:val="Normal"/>
    <w:link w:val="Heading5Char"/>
    <w:qFormat/>
    <w:rsid w:val="00F526CA"/>
    <w:pPr>
      <w:outlineLvl w:val="4"/>
    </w:pPr>
    <w:rPr>
      <w:b/>
      <w:bCs/>
      <w:i w:val="0"/>
      <w:iCs w:val="0"/>
      <w:color w:val="171717" w:themeColor="background2" w:themeShade="1A"/>
      <w:szCs w:val="26"/>
    </w:rPr>
  </w:style>
  <w:style w:type="paragraph" w:styleId="Heading6">
    <w:name w:val="heading 6"/>
    <w:basedOn w:val="Heading5"/>
    <w:next w:val="Normal"/>
    <w:link w:val="Heading6Char"/>
    <w:qFormat/>
    <w:rsid w:val="00A9474A"/>
    <w:pPr>
      <w:outlineLvl w:val="5"/>
    </w:pPr>
    <w:rPr>
      <w:bCs w:val="0"/>
      <w:caps/>
      <w:sz w:val="20"/>
    </w:rPr>
  </w:style>
  <w:style w:type="paragraph" w:styleId="Heading7">
    <w:name w:val="heading 7"/>
    <w:basedOn w:val="Heading6"/>
    <w:next w:val="Normal"/>
    <w:link w:val="Heading7Char"/>
    <w:qFormat/>
    <w:rsid w:val="00A9474A"/>
    <w:pPr>
      <w:outlineLvl w:val="6"/>
    </w:pPr>
    <w:rPr>
      <w:rFonts w:eastAsia="Times New Roman"/>
      <w:b w:val="0"/>
      <w:caps w:val="0"/>
      <w:szCs w:val="24"/>
    </w:rPr>
  </w:style>
  <w:style w:type="paragraph" w:styleId="Heading8">
    <w:name w:val="heading 8"/>
    <w:basedOn w:val="Heading7"/>
    <w:next w:val="Normal"/>
    <w:link w:val="Heading8Char"/>
    <w:qFormat/>
    <w:rsid w:val="00A9474A"/>
    <w:pPr>
      <w:outlineLvl w:val="7"/>
    </w:pPr>
    <w:rPr>
      <w:i/>
      <w:iCs/>
      <w:caps/>
    </w:rPr>
  </w:style>
  <w:style w:type="paragraph" w:styleId="Heading9">
    <w:name w:val="heading 9"/>
    <w:basedOn w:val="Heading8"/>
    <w:next w:val="Normal"/>
    <w:link w:val="Heading9Char"/>
    <w:qFormat/>
    <w:rsid w:val="00A9474A"/>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 Char"/>
    <w:link w:val="Heading1"/>
    <w:rsid w:val="00B34406"/>
    <w:rPr>
      <w:rFonts w:ascii="Arial" w:eastAsia="MS Gothic" w:hAnsi="Arial" w:cs="Arial"/>
      <w:b/>
      <w:bCs/>
      <w:color w:val="005DAA"/>
      <w:kern w:val="32"/>
      <w:sz w:val="32"/>
      <w:szCs w:val="32"/>
    </w:rPr>
  </w:style>
  <w:style w:type="character" w:customStyle="1" w:styleId="Heading2Char">
    <w:name w:val="Heading 2 Char"/>
    <w:aliases w:val="Heading2 Char"/>
    <w:link w:val="Heading2"/>
    <w:rsid w:val="00A9474A"/>
    <w:rPr>
      <w:rFonts w:ascii="Arial" w:eastAsia="MS PGothic" w:hAnsi="Arial" w:cs="Arial"/>
      <w:b/>
      <w:iCs/>
      <w:color w:val="373737" w:themeColor="text2"/>
      <w:kern w:val="32"/>
      <w:sz w:val="24"/>
      <w:szCs w:val="28"/>
    </w:rPr>
  </w:style>
  <w:style w:type="character" w:customStyle="1" w:styleId="Heading3Char">
    <w:name w:val="Heading 3 Char"/>
    <w:link w:val="Heading3"/>
    <w:rsid w:val="00A9474A"/>
    <w:rPr>
      <w:rFonts w:ascii="Arial" w:eastAsia="MS PGothic" w:hAnsi="Arial" w:cs="Arial"/>
      <w:b/>
      <w:bCs/>
      <w:iCs/>
      <w:color w:val="005DAA" w:themeColor="accent1"/>
      <w:kern w:val="32"/>
      <w:sz w:val="22"/>
      <w:szCs w:val="26"/>
    </w:rPr>
  </w:style>
  <w:style w:type="character" w:customStyle="1" w:styleId="Heading4Char">
    <w:name w:val="Heading 4 Char"/>
    <w:link w:val="Heading4"/>
    <w:rsid w:val="005D4123"/>
    <w:rPr>
      <w:rFonts w:ascii="Arial" w:eastAsia="MS PGothic" w:hAnsi="Arial" w:cs="Arial"/>
      <w:i/>
      <w:iCs/>
      <w:color w:val="005DAA"/>
      <w:kern w:val="32"/>
      <w:sz w:val="24"/>
      <w:szCs w:val="28"/>
    </w:rPr>
  </w:style>
  <w:style w:type="character" w:customStyle="1" w:styleId="Heading5Char">
    <w:name w:val="Heading 5 Char"/>
    <w:link w:val="Heading5"/>
    <w:rsid w:val="00F526CA"/>
    <w:rPr>
      <w:rFonts w:ascii="Arial" w:eastAsia="MS PGothic" w:hAnsi="Arial" w:cs="Arial"/>
      <w:b/>
      <w:bCs/>
      <w:color w:val="171717" w:themeColor="background2" w:themeShade="1A"/>
      <w:kern w:val="32"/>
      <w:sz w:val="22"/>
      <w:szCs w:val="26"/>
    </w:rPr>
  </w:style>
  <w:style w:type="character" w:customStyle="1" w:styleId="Heading6Char">
    <w:name w:val="Heading 6 Char"/>
    <w:link w:val="Heading6"/>
    <w:rsid w:val="00A9474A"/>
    <w:rPr>
      <w:rFonts w:ascii="Arial" w:eastAsia="MS PGothic" w:hAnsi="Arial" w:cs="Arial"/>
      <w:b/>
      <w:caps/>
      <w:color w:val="505150"/>
      <w:kern w:val="32"/>
      <w:szCs w:val="26"/>
    </w:rPr>
  </w:style>
  <w:style w:type="character" w:customStyle="1" w:styleId="Heading7Char">
    <w:name w:val="Heading 7 Char"/>
    <w:link w:val="Heading7"/>
    <w:rsid w:val="00A9474A"/>
    <w:rPr>
      <w:rFonts w:ascii="Arial" w:hAnsi="Arial" w:cs="Arial"/>
      <w:b/>
      <w:i/>
      <w:caps/>
      <w:color w:val="505150"/>
      <w:kern w:val="32"/>
      <w:szCs w:val="24"/>
    </w:rPr>
  </w:style>
  <w:style w:type="character" w:customStyle="1" w:styleId="Heading8Char">
    <w:name w:val="Heading 8 Char"/>
    <w:link w:val="Heading8"/>
    <w:rsid w:val="00A9474A"/>
    <w:rPr>
      <w:rFonts w:ascii="Arial" w:hAnsi="Arial" w:cs="Arial"/>
      <w:i/>
      <w:iCs/>
      <w:caps/>
      <w:color w:val="505150"/>
      <w:kern w:val="32"/>
      <w:szCs w:val="24"/>
    </w:rPr>
  </w:style>
  <w:style w:type="character" w:customStyle="1" w:styleId="Heading9Char">
    <w:name w:val="Heading 9 Char"/>
    <w:link w:val="Heading9"/>
    <w:rsid w:val="00A9474A"/>
    <w:rPr>
      <w:rFonts w:ascii="Arial" w:hAnsi="Arial" w:cs="Arial"/>
      <w:i/>
      <w:iCs/>
      <w:caps/>
      <w:color w:val="505150"/>
      <w:kern w:val="32"/>
      <w:szCs w:val="24"/>
    </w:rPr>
  </w:style>
  <w:style w:type="paragraph" w:styleId="BalloonText">
    <w:name w:val="Balloon Text"/>
    <w:basedOn w:val="Normal"/>
    <w:link w:val="BalloonTextChar"/>
    <w:uiPriority w:val="99"/>
    <w:semiHidden/>
    <w:unhideWhenUsed/>
    <w:rsid w:val="00D55C82"/>
    <w:rPr>
      <w:rFonts w:ascii="Lucida Grande" w:hAnsi="Lucida Grande" w:cs="Lucida Grande"/>
      <w:sz w:val="18"/>
      <w:szCs w:val="18"/>
    </w:rPr>
  </w:style>
  <w:style w:type="character" w:customStyle="1" w:styleId="BalloonTextChar">
    <w:name w:val="Balloon Text Char"/>
    <w:link w:val="BalloonText"/>
    <w:uiPriority w:val="99"/>
    <w:semiHidden/>
    <w:rsid w:val="00D55C82"/>
    <w:rPr>
      <w:rFonts w:ascii="Lucida Grande" w:hAnsi="Lucida Grande" w:cs="Lucida Grande"/>
      <w:sz w:val="18"/>
      <w:szCs w:val="18"/>
    </w:rPr>
  </w:style>
  <w:style w:type="paragraph" w:styleId="DocumentMap">
    <w:name w:val="Document Map"/>
    <w:basedOn w:val="Normal"/>
    <w:link w:val="DocumentMapChar"/>
    <w:uiPriority w:val="99"/>
    <w:semiHidden/>
    <w:unhideWhenUsed/>
    <w:rsid w:val="000C5C7F"/>
    <w:rPr>
      <w:rFonts w:ascii="Lucida Grande" w:hAnsi="Lucida Grande" w:cs="Lucida Grande"/>
    </w:rPr>
  </w:style>
  <w:style w:type="character" w:customStyle="1" w:styleId="DocumentMapChar">
    <w:name w:val="Document Map Char"/>
    <w:link w:val="DocumentMap"/>
    <w:uiPriority w:val="99"/>
    <w:semiHidden/>
    <w:rsid w:val="000C5C7F"/>
    <w:rPr>
      <w:rFonts w:ascii="Lucida Grande" w:hAnsi="Lucida Grande" w:cs="Lucida Grande"/>
    </w:rPr>
  </w:style>
  <w:style w:type="paragraph" w:styleId="TOCHeading">
    <w:name w:val="TOC Heading"/>
    <w:basedOn w:val="Heading1"/>
    <w:next w:val="Normal"/>
    <w:uiPriority w:val="39"/>
    <w:unhideWhenUsed/>
    <w:qFormat/>
    <w:rsid w:val="005B51A0"/>
    <w:pPr>
      <w:keepLines/>
      <w:spacing w:line="276" w:lineRule="auto"/>
      <w:outlineLvl w:val="9"/>
    </w:pPr>
    <w:rPr>
      <w:rFonts w:eastAsiaTheme="majorEastAsia" w:cstheme="majorBidi"/>
      <w:kern w:val="0"/>
      <w:szCs w:val="28"/>
    </w:rPr>
  </w:style>
  <w:style w:type="paragraph" w:customStyle="1" w:styleId="ListNumbered">
    <w:name w:val="List Numbered"/>
    <w:qFormat/>
    <w:rsid w:val="00F526CA"/>
    <w:pPr>
      <w:numPr>
        <w:numId w:val="34"/>
      </w:numPr>
      <w:spacing w:after="60"/>
    </w:pPr>
    <w:rPr>
      <w:rFonts w:ascii="Arial" w:hAnsi="Arial"/>
      <w:color w:val="171717" w:themeColor="background2" w:themeShade="1A"/>
      <w:sz w:val="22"/>
      <w:szCs w:val="22"/>
    </w:rPr>
  </w:style>
  <w:style w:type="paragraph" w:styleId="Footer">
    <w:name w:val="footer"/>
    <w:basedOn w:val="Normal"/>
    <w:link w:val="FooterChar"/>
    <w:uiPriority w:val="99"/>
    <w:unhideWhenUsed/>
    <w:rsid w:val="000973B5"/>
    <w:pPr>
      <w:tabs>
        <w:tab w:val="center" w:pos="4320"/>
        <w:tab w:val="right" w:pos="8640"/>
      </w:tabs>
      <w:spacing w:after="0"/>
    </w:pPr>
    <w:rPr>
      <w:sz w:val="16"/>
    </w:rPr>
  </w:style>
  <w:style w:type="character" w:customStyle="1" w:styleId="FooterChar">
    <w:name w:val="Footer Char"/>
    <w:basedOn w:val="DefaultParagraphFont"/>
    <w:link w:val="Footer"/>
    <w:uiPriority w:val="99"/>
    <w:rsid w:val="000973B5"/>
    <w:rPr>
      <w:rFonts w:ascii="Arial" w:hAnsi="Arial"/>
      <w:color w:val="505150"/>
      <w:sz w:val="16"/>
      <w:szCs w:val="22"/>
    </w:rPr>
  </w:style>
  <w:style w:type="character" w:styleId="PageNumber">
    <w:name w:val="page number"/>
    <w:uiPriority w:val="99"/>
    <w:semiHidden/>
    <w:unhideWhenUsed/>
    <w:rsid w:val="007C5E12"/>
  </w:style>
  <w:style w:type="paragraph" w:styleId="Title">
    <w:name w:val="Title"/>
    <w:aliases w:val="Title no spacing"/>
    <w:basedOn w:val="Normal"/>
    <w:link w:val="TitleChar"/>
    <w:qFormat/>
    <w:rsid w:val="001E4ED9"/>
    <w:pPr>
      <w:outlineLvl w:val="0"/>
    </w:pPr>
    <w:rPr>
      <w:rFonts w:cs="Arial"/>
      <w:b/>
      <w:bCs/>
      <w:caps/>
      <w:color w:val="005DAA"/>
      <w:kern w:val="28"/>
      <w:sz w:val="44"/>
      <w:szCs w:val="32"/>
    </w:rPr>
  </w:style>
  <w:style w:type="character" w:customStyle="1" w:styleId="TitleChar">
    <w:name w:val="Title Char"/>
    <w:aliases w:val="Title no spacing Char"/>
    <w:link w:val="Title"/>
    <w:rsid w:val="001E4ED9"/>
    <w:rPr>
      <w:rFonts w:ascii="Arial" w:hAnsi="Arial" w:cs="Arial"/>
      <w:b/>
      <w:bCs/>
      <w:caps/>
      <w:color w:val="005DAA"/>
      <w:kern w:val="28"/>
      <w:sz w:val="44"/>
      <w:szCs w:val="32"/>
    </w:rPr>
  </w:style>
  <w:style w:type="paragraph" w:styleId="Subtitle">
    <w:name w:val="Subtitle"/>
    <w:aliases w:val="Quote Blue"/>
    <w:next w:val="Normal"/>
    <w:link w:val="SubtitleChar"/>
    <w:qFormat/>
    <w:rsid w:val="0070353A"/>
    <w:pPr>
      <w:numPr>
        <w:ilvl w:val="1"/>
      </w:numPr>
      <w:spacing w:before="240" w:after="240"/>
      <w:ind w:left="720"/>
    </w:pPr>
    <w:rPr>
      <w:rFonts w:ascii="Arial" w:eastAsia="MS PGothic" w:hAnsi="Arial"/>
      <w:i/>
      <w:iCs/>
      <w:color w:val="0054A4"/>
      <w:sz w:val="22"/>
      <w:szCs w:val="24"/>
    </w:rPr>
  </w:style>
  <w:style w:type="character" w:customStyle="1" w:styleId="SubtitleChar">
    <w:name w:val="Subtitle Char"/>
    <w:aliases w:val="Quote Blue Char"/>
    <w:link w:val="Subtitle"/>
    <w:rsid w:val="0070353A"/>
    <w:rPr>
      <w:rFonts w:ascii="Arial" w:eastAsia="MS PGothic" w:hAnsi="Arial"/>
      <w:i/>
      <w:iCs/>
      <w:color w:val="0054A4"/>
      <w:sz w:val="22"/>
      <w:szCs w:val="24"/>
    </w:rPr>
  </w:style>
  <w:style w:type="character" w:styleId="Emphasis">
    <w:name w:val="Emphasis"/>
    <w:qFormat/>
    <w:rsid w:val="00A86A77"/>
    <w:rPr>
      <w:rFonts w:ascii="Arial" w:hAnsi="Arial"/>
      <w:b w:val="0"/>
      <w:i/>
      <w:iCs/>
      <w:color w:val="505150"/>
      <w:sz w:val="22"/>
    </w:rPr>
  </w:style>
  <w:style w:type="character" w:customStyle="1" w:styleId="BlueEmphasisItalic">
    <w:name w:val="Blue Emphasis Italic"/>
    <w:uiPriority w:val="21"/>
    <w:qFormat/>
    <w:rsid w:val="00A86A77"/>
    <w:rPr>
      <w:rFonts w:ascii="Arial" w:hAnsi="Arial"/>
      <w:b/>
      <w:bCs/>
      <w:i/>
      <w:iCs/>
      <w:color w:val="005DAA"/>
      <w:sz w:val="22"/>
    </w:rPr>
  </w:style>
  <w:style w:type="character" w:customStyle="1" w:styleId="RedEmphasis">
    <w:name w:val="Red Emphasis"/>
    <w:uiPriority w:val="31"/>
    <w:qFormat/>
    <w:rsid w:val="005B51A0"/>
    <w:rPr>
      <w:rFonts w:ascii="Arial" w:hAnsi="Arial"/>
      <w:color w:val="CF1C20"/>
      <w:sz w:val="22"/>
      <w:u w:val="none"/>
    </w:rPr>
  </w:style>
  <w:style w:type="character" w:customStyle="1" w:styleId="BoldREDUnderline">
    <w:name w:val="Bold RED Underline"/>
    <w:uiPriority w:val="32"/>
    <w:qFormat/>
    <w:rsid w:val="00F54B99"/>
    <w:rPr>
      <w:rFonts w:ascii="Arial" w:hAnsi="Arial"/>
      <w:b/>
      <w:bCs/>
      <w:caps/>
      <w:color w:val="CF1C20"/>
      <w:spacing w:val="5"/>
      <w:sz w:val="22"/>
      <w:u w:val="single"/>
    </w:rPr>
  </w:style>
  <w:style w:type="character" w:customStyle="1" w:styleId="BookTitleBlue">
    <w:name w:val="Book Title Blue"/>
    <w:basedOn w:val="DefaultParagraphFont"/>
    <w:uiPriority w:val="33"/>
    <w:qFormat/>
    <w:rsid w:val="00F67A73"/>
    <w:rPr>
      <w:rFonts w:ascii="Arial" w:hAnsi="Arial"/>
      <w:b/>
      <w:bCs/>
      <w:smallCaps/>
      <w:color w:val="005DAA"/>
      <w:spacing w:val="5"/>
      <w:sz w:val="24"/>
    </w:rPr>
  </w:style>
  <w:style w:type="paragraph" w:customStyle="1" w:styleId="List-">
    <w:name w:val="List -"/>
    <w:basedOn w:val="Normal"/>
    <w:next w:val="List"/>
    <w:qFormat/>
    <w:rsid w:val="00F526CA"/>
    <w:pPr>
      <w:numPr>
        <w:numId w:val="19"/>
      </w:numPr>
      <w:spacing w:after="60"/>
    </w:pPr>
  </w:style>
  <w:style w:type="paragraph" w:styleId="List">
    <w:name w:val="List"/>
    <w:basedOn w:val="Normal"/>
    <w:uiPriority w:val="99"/>
    <w:semiHidden/>
    <w:unhideWhenUsed/>
    <w:rsid w:val="00910BBE"/>
    <w:pPr>
      <w:ind w:left="360" w:hanging="360"/>
    </w:pPr>
  </w:style>
  <w:style w:type="character" w:styleId="Hyperlink">
    <w:name w:val="Hyperlink"/>
    <w:uiPriority w:val="99"/>
    <w:unhideWhenUsed/>
    <w:qFormat/>
    <w:rsid w:val="00A9474A"/>
    <w:rPr>
      <w:rFonts w:asciiTheme="minorHAnsi" w:hAnsiTheme="minorHAnsi"/>
      <w:i w:val="0"/>
      <w:color w:val="005DAA"/>
      <w:sz w:val="22"/>
      <w:u w:val="single"/>
    </w:rPr>
  </w:style>
  <w:style w:type="character" w:styleId="FollowedHyperlink">
    <w:name w:val="FollowedHyperlink"/>
    <w:uiPriority w:val="99"/>
    <w:semiHidden/>
    <w:unhideWhenUsed/>
    <w:rsid w:val="00D2211D"/>
    <w:rPr>
      <w:rFonts w:asciiTheme="minorHAnsi" w:hAnsiTheme="minorHAnsi"/>
      <w:color w:val="EE3024" w:themeColor="accent3"/>
      <w:u w:val="single"/>
    </w:rPr>
  </w:style>
  <w:style w:type="paragraph" w:customStyle="1" w:styleId="StrongWithSpacing">
    <w:name w:val="Strong With Spacing"/>
    <w:basedOn w:val="Normal"/>
    <w:qFormat/>
    <w:rsid w:val="005B51A0"/>
    <w:pPr>
      <w:spacing w:line="360" w:lineRule="auto"/>
    </w:pPr>
    <w:rPr>
      <w:b/>
    </w:rPr>
  </w:style>
  <w:style w:type="paragraph" w:styleId="HTMLAddress">
    <w:name w:val="HTML Address"/>
    <w:basedOn w:val="Normal"/>
    <w:link w:val="HTMLAddressChar"/>
    <w:uiPriority w:val="99"/>
    <w:semiHidden/>
    <w:unhideWhenUsed/>
    <w:rsid w:val="00123DF3"/>
    <w:rPr>
      <w:i/>
      <w:iCs/>
    </w:rPr>
  </w:style>
  <w:style w:type="character" w:customStyle="1" w:styleId="HTMLAddressChar">
    <w:name w:val="HTML Address Char"/>
    <w:link w:val="HTMLAddress"/>
    <w:uiPriority w:val="99"/>
    <w:semiHidden/>
    <w:rsid w:val="00123DF3"/>
    <w:rPr>
      <w:rFonts w:ascii="Arial" w:hAnsi="Arial"/>
      <w:i/>
      <w:iCs/>
      <w:color w:val="505150"/>
      <w:sz w:val="22"/>
      <w:szCs w:val="24"/>
    </w:rPr>
  </w:style>
  <w:style w:type="paragraph" w:styleId="TOC1">
    <w:name w:val="toc 1"/>
    <w:next w:val="Normal"/>
    <w:uiPriority w:val="39"/>
    <w:unhideWhenUsed/>
    <w:qFormat/>
    <w:rsid w:val="00F67A73"/>
    <w:rPr>
      <w:rFonts w:ascii="Arial" w:hAnsi="Arial"/>
      <w:color w:val="505150"/>
      <w:sz w:val="22"/>
      <w:szCs w:val="22"/>
    </w:rPr>
  </w:style>
  <w:style w:type="paragraph" w:styleId="TOC2">
    <w:name w:val="toc 2"/>
    <w:next w:val="Normal"/>
    <w:autoRedefine/>
    <w:uiPriority w:val="39"/>
    <w:unhideWhenUsed/>
    <w:rsid w:val="00F67A73"/>
    <w:pPr>
      <w:ind w:left="220"/>
    </w:pPr>
    <w:rPr>
      <w:rFonts w:ascii="Arial" w:hAnsi="Arial"/>
      <w:color w:val="505150"/>
      <w:sz w:val="22"/>
      <w:szCs w:val="22"/>
    </w:rPr>
  </w:style>
  <w:style w:type="paragraph" w:styleId="TOC3">
    <w:name w:val="toc 3"/>
    <w:next w:val="Normal"/>
    <w:uiPriority w:val="39"/>
    <w:unhideWhenUsed/>
    <w:qFormat/>
    <w:rsid w:val="00F67A73"/>
    <w:pPr>
      <w:ind w:left="440"/>
    </w:pPr>
    <w:rPr>
      <w:rFonts w:ascii="Arial" w:hAnsi="Arial"/>
      <w:color w:val="505150"/>
      <w:sz w:val="22"/>
      <w:szCs w:val="22"/>
    </w:rPr>
  </w:style>
  <w:style w:type="paragraph" w:styleId="TOC4">
    <w:name w:val="toc 4"/>
    <w:next w:val="Normal"/>
    <w:autoRedefine/>
    <w:uiPriority w:val="39"/>
    <w:unhideWhenUsed/>
    <w:qFormat/>
    <w:rsid w:val="00F54B99"/>
    <w:pPr>
      <w:ind w:left="660"/>
    </w:pPr>
    <w:rPr>
      <w:rFonts w:ascii="Arial" w:hAnsi="Arial"/>
      <w:color w:val="505150"/>
      <w:sz w:val="22"/>
      <w:szCs w:val="22"/>
    </w:rPr>
  </w:style>
  <w:style w:type="paragraph" w:styleId="TOC5">
    <w:name w:val="toc 5"/>
    <w:next w:val="Normal"/>
    <w:autoRedefine/>
    <w:uiPriority w:val="39"/>
    <w:unhideWhenUsed/>
    <w:qFormat/>
    <w:rsid w:val="00F54B99"/>
    <w:pPr>
      <w:ind w:left="880"/>
    </w:pPr>
    <w:rPr>
      <w:rFonts w:ascii="Arial" w:hAnsi="Arial"/>
      <w:color w:val="505150"/>
      <w:sz w:val="22"/>
      <w:szCs w:val="22"/>
    </w:rPr>
  </w:style>
  <w:style w:type="paragraph" w:styleId="TOC6">
    <w:name w:val="toc 6"/>
    <w:next w:val="Normal"/>
    <w:uiPriority w:val="39"/>
    <w:unhideWhenUsed/>
    <w:qFormat/>
    <w:rsid w:val="00F54B99"/>
    <w:pPr>
      <w:ind w:left="1100"/>
    </w:pPr>
    <w:rPr>
      <w:rFonts w:ascii="Arial" w:hAnsi="Arial"/>
      <w:color w:val="505150"/>
      <w:sz w:val="22"/>
      <w:szCs w:val="22"/>
    </w:rPr>
  </w:style>
  <w:style w:type="paragraph" w:styleId="TOC7">
    <w:name w:val="toc 7"/>
    <w:next w:val="Normal"/>
    <w:uiPriority w:val="39"/>
    <w:unhideWhenUsed/>
    <w:qFormat/>
    <w:rsid w:val="00F54B99"/>
    <w:pPr>
      <w:ind w:left="1320"/>
    </w:pPr>
    <w:rPr>
      <w:rFonts w:ascii="Arial" w:hAnsi="Arial"/>
      <w:color w:val="505150"/>
      <w:sz w:val="22"/>
      <w:szCs w:val="22"/>
    </w:rPr>
  </w:style>
  <w:style w:type="paragraph" w:styleId="TOC8">
    <w:name w:val="toc 8"/>
    <w:next w:val="Normal"/>
    <w:autoRedefine/>
    <w:uiPriority w:val="39"/>
    <w:unhideWhenUsed/>
    <w:qFormat/>
    <w:rsid w:val="00F54B99"/>
    <w:pPr>
      <w:ind w:left="1540"/>
    </w:pPr>
    <w:rPr>
      <w:rFonts w:ascii="Arial" w:hAnsi="Arial"/>
      <w:color w:val="505150"/>
      <w:sz w:val="22"/>
      <w:szCs w:val="22"/>
    </w:rPr>
  </w:style>
  <w:style w:type="paragraph" w:styleId="TOC9">
    <w:name w:val="toc 9"/>
    <w:next w:val="Normal"/>
    <w:autoRedefine/>
    <w:uiPriority w:val="39"/>
    <w:unhideWhenUsed/>
    <w:qFormat/>
    <w:rsid w:val="00F54B99"/>
    <w:pPr>
      <w:ind w:left="1760"/>
    </w:pPr>
    <w:rPr>
      <w:rFonts w:ascii="Arial" w:hAnsi="Arial"/>
      <w:color w:val="505150"/>
      <w:sz w:val="22"/>
      <w:szCs w:val="22"/>
    </w:rPr>
  </w:style>
  <w:style w:type="paragraph" w:styleId="ListBullet">
    <w:name w:val="List Bullet"/>
    <w:basedOn w:val="Normal"/>
    <w:uiPriority w:val="99"/>
    <w:unhideWhenUsed/>
    <w:qFormat/>
    <w:rsid w:val="00F526CA"/>
    <w:pPr>
      <w:numPr>
        <w:numId w:val="16"/>
      </w:numPr>
      <w:spacing w:after="60"/>
      <w:ind w:left="720"/>
    </w:pPr>
  </w:style>
  <w:style w:type="character" w:customStyle="1" w:styleId="StrongBlue">
    <w:name w:val="Strong Blue"/>
    <w:qFormat/>
    <w:rsid w:val="005B51A0"/>
    <w:rPr>
      <w:rFonts w:ascii="Arial" w:hAnsi="Arial"/>
      <w:b/>
      <w:bCs/>
      <w:i w:val="0"/>
      <w:color w:val="005DAA"/>
      <w:sz w:val="22"/>
    </w:rPr>
  </w:style>
  <w:style w:type="paragraph" w:styleId="Caption">
    <w:name w:val="caption"/>
    <w:basedOn w:val="Normal"/>
    <w:next w:val="Normal"/>
    <w:link w:val="CaptionChar"/>
    <w:qFormat/>
    <w:rsid w:val="00A86A77"/>
    <w:pPr>
      <w:spacing w:before="120" w:after="120"/>
    </w:pPr>
    <w:rPr>
      <w:b/>
      <w:bCs/>
      <w:sz w:val="16"/>
      <w:szCs w:val="24"/>
    </w:rPr>
  </w:style>
  <w:style w:type="character" w:customStyle="1" w:styleId="CaptionChar">
    <w:name w:val="Caption Char"/>
    <w:link w:val="Caption"/>
    <w:rsid w:val="00A86A77"/>
    <w:rPr>
      <w:rFonts w:ascii="Arial" w:hAnsi="Arial"/>
      <w:b/>
      <w:bCs/>
      <w:color w:val="505150"/>
      <w:sz w:val="16"/>
    </w:rPr>
  </w:style>
  <w:style w:type="paragraph" w:styleId="Header">
    <w:name w:val="header"/>
    <w:basedOn w:val="Normal"/>
    <w:link w:val="HeaderChar"/>
    <w:uiPriority w:val="99"/>
    <w:unhideWhenUsed/>
    <w:rsid w:val="000973B5"/>
    <w:pPr>
      <w:tabs>
        <w:tab w:val="center" w:pos="4680"/>
        <w:tab w:val="right" w:pos="9360"/>
      </w:tabs>
      <w:spacing w:after="0"/>
    </w:pPr>
  </w:style>
  <w:style w:type="character" w:customStyle="1" w:styleId="HeaderChar">
    <w:name w:val="Header Char"/>
    <w:basedOn w:val="DefaultParagraphFont"/>
    <w:link w:val="Header"/>
    <w:uiPriority w:val="99"/>
    <w:rsid w:val="000973B5"/>
    <w:rPr>
      <w:rFonts w:ascii="Arial" w:hAnsi="Arial"/>
      <w:color w:val="505150"/>
      <w:sz w:val="22"/>
      <w:szCs w:val="22"/>
    </w:rPr>
  </w:style>
  <w:style w:type="paragraph" w:customStyle="1" w:styleId="DocumentTitle">
    <w:name w:val="Document Title"/>
    <w:basedOn w:val="Normal"/>
    <w:qFormat/>
    <w:rsid w:val="00742DD4"/>
    <w:pPr>
      <w:spacing w:after="0"/>
      <w:jc w:val="right"/>
    </w:pPr>
    <w:rPr>
      <w:b/>
      <w:caps/>
      <w:color w:val="005DAA" w:themeColor="accent1"/>
      <w:spacing w:val="-10"/>
      <w:sz w:val="40"/>
    </w:rPr>
  </w:style>
  <w:style w:type="paragraph" w:customStyle="1" w:styleId="DocumentDate">
    <w:name w:val="Document Date"/>
    <w:basedOn w:val="Normal"/>
    <w:qFormat/>
    <w:rsid w:val="000973B5"/>
    <w:pPr>
      <w:spacing w:after="0"/>
      <w:jc w:val="right"/>
    </w:pPr>
    <w:rPr>
      <w:sz w:val="18"/>
    </w:rPr>
  </w:style>
  <w:style w:type="paragraph" w:customStyle="1" w:styleId="BlueAllCaps">
    <w:name w:val="Blue All Caps"/>
    <w:basedOn w:val="Normal"/>
    <w:qFormat/>
    <w:rsid w:val="000973B5"/>
    <w:pPr>
      <w:spacing w:after="0"/>
    </w:pPr>
    <w:rPr>
      <w:rFonts w:cs="Arial"/>
      <w:color w:val="005DAA"/>
      <w:sz w:val="16"/>
      <w:szCs w:val="16"/>
    </w:rPr>
  </w:style>
  <w:style w:type="paragraph" w:customStyle="1" w:styleId="DateBlueLarge">
    <w:name w:val="Date Blue Large"/>
    <w:basedOn w:val="Normal"/>
    <w:qFormat/>
    <w:rsid w:val="00162286"/>
    <w:rPr>
      <w:rFonts w:cs="Arial"/>
      <w:color w:val="002B5C"/>
      <w:sz w:val="32"/>
      <w:szCs w:val="32"/>
    </w:rPr>
  </w:style>
  <w:style w:type="paragraph" w:customStyle="1" w:styleId="CDTITLE">
    <w:name w:val="CD TITLE"/>
    <w:qFormat/>
    <w:rsid w:val="00A9474A"/>
    <w:pPr>
      <w:spacing w:after="240"/>
      <w:jc w:val="right"/>
    </w:pPr>
    <w:rPr>
      <w:rFonts w:ascii="Arial" w:hAnsi="Arial"/>
      <w:b/>
      <w:bCs/>
      <w:caps/>
      <w:color w:val="5F8A25"/>
      <w:spacing w:val="-10"/>
      <w:sz w:val="42"/>
      <w:szCs w:val="44"/>
    </w:rPr>
  </w:style>
  <w:style w:type="paragraph" w:customStyle="1" w:styleId="RATITLE">
    <w:name w:val="RA TITLE"/>
    <w:basedOn w:val="CDTITLE"/>
    <w:qFormat/>
    <w:rsid w:val="00742DD4"/>
    <w:rPr>
      <w:color w:val="005DAA" w:themeColor="accent1"/>
    </w:rPr>
  </w:style>
  <w:style w:type="paragraph" w:customStyle="1" w:styleId="ESTTITLE">
    <w:name w:val="ES TTITLE"/>
    <w:basedOn w:val="CDTITLE"/>
    <w:qFormat/>
    <w:rsid w:val="00A9474A"/>
    <w:rPr>
      <w:color w:val="007EA6"/>
    </w:rPr>
  </w:style>
  <w:style w:type="paragraph" w:customStyle="1" w:styleId="MTSTITLE">
    <w:name w:val="MTS TITLE"/>
    <w:basedOn w:val="CDTITLE"/>
    <w:qFormat/>
    <w:rsid w:val="007E7D2E"/>
    <w:rPr>
      <w:color w:val="BA1C20"/>
    </w:rPr>
  </w:style>
  <w:style w:type="character" w:styleId="Strong">
    <w:name w:val="Strong"/>
    <w:basedOn w:val="DefaultParagraphFont"/>
    <w:uiPriority w:val="22"/>
    <w:qFormat/>
    <w:rsid w:val="00981601"/>
    <w:rPr>
      <w:b/>
      <w:bCs/>
    </w:rPr>
  </w:style>
  <w:style w:type="character" w:styleId="BookTitle">
    <w:name w:val="Book Title"/>
    <w:basedOn w:val="DefaultParagraphFont"/>
    <w:uiPriority w:val="69"/>
    <w:qFormat/>
    <w:rsid w:val="00981601"/>
    <w:rPr>
      <w:b/>
      <w:bCs/>
      <w:smallCaps/>
      <w:spacing w:val="5"/>
    </w:rPr>
  </w:style>
  <w:style w:type="paragraph" w:styleId="Quote">
    <w:name w:val="Quote"/>
    <w:basedOn w:val="Normal"/>
    <w:next w:val="Normal"/>
    <w:link w:val="QuoteChar"/>
    <w:uiPriority w:val="73"/>
    <w:qFormat/>
    <w:rsid w:val="00E94146"/>
    <w:rPr>
      <w:i/>
      <w:iCs/>
      <w:color w:val="373737" w:themeColor="text1"/>
    </w:rPr>
  </w:style>
  <w:style w:type="character" w:customStyle="1" w:styleId="QuoteChar">
    <w:name w:val="Quote Char"/>
    <w:basedOn w:val="DefaultParagraphFont"/>
    <w:link w:val="Quote"/>
    <w:uiPriority w:val="73"/>
    <w:rsid w:val="00E94146"/>
    <w:rPr>
      <w:rFonts w:ascii="Arial" w:hAnsi="Arial"/>
      <w:i/>
      <w:iCs/>
      <w:color w:val="373737" w:themeColor="text1"/>
      <w:sz w:val="22"/>
      <w:szCs w:val="22"/>
    </w:rPr>
  </w:style>
  <w:style w:type="paragraph" w:styleId="ListParagraph">
    <w:name w:val="List Paragraph"/>
    <w:basedOn w:val="Normal"/>
    <w:uiPriority w:val="34"/>
    <w:qFormat/>
    <w:rsid w:val="00E94146"/>
    <w:pPr>
      <w:ind w:left="720"/>
      <w:contextualSpacing/>
    </w:pPr>
  </w:style>
  <w:style w:type="paragraph" w:customStyle="1" w:styleId="Style1">
    <w:name w:val="Style1"/>
    <w:basedOn w:val="RATITLE"/>
    <w:qFormat/>
    <w:rsid w:val="00A44226"/>
  </w:style>
  <w:style w:type="paragraph" w:styleId="Date">
    <w:name w:val="Date"/>
    <w:basedOn w:val="Normal"/>
    <w:next w:val="Normal"/>
    <w:link w:val="DateChar"/>
    <w:uiPriority w:val="99"/>
    <w:unhideWhenUsed/>
    <w:rsid w:val="0052332B"/>
    <w:rPr>
      <w:color w:val="373737" w:themeColor="text2"/>
      <w:sz w:val="24"/>
    </w:rPr>
  </w:style>
  <w:style w:type="character" w:customStyle="1" w:styleId="DateChar">
    <w:name w:val="Date Char"/>
    <w:basedOn w:val="DefaultParagraphFont"/>
    <w:link w:val="Date"/>
    <w:uiPriority w:val="99"/>
    <w:rsid w:val="0052332B"/>
    <w:rPr>
      <w:rFonts w:ascii="Arial" w:hAnsi="Arial"/>
      <w:color w:val="373737" w:themeColor="text2"/>
      <w:sz w:val="24"/>
      <w:szCs w:val="22"/>
    </w:rPr>
  </w:style>
  <w:style w:type="paragraph" w:styleId="Revision">
    <w:name w:val="Revision"/>
    <w:hidden/>
    <w:uiPriority w:val="71"/>
    <w:rsid w:val="00715172"/>
    <w:rPr>
      <w:rFonts w:ascii="Arial" w:hAnsi="Arial"/>
      <w:color w:val="505150"/>
      <w:sz w:val="22"/>
      <w:szCs w:val="22"/>
    </w:rPr>
  </w:style>
  <w:style w:type="paragraph" w:customStyle="1" w:styleId="ReportTitle">
    <w:name w:val="Report Title"/>
    <w:basedOn w:val="DocumentTitle"/>
    <w:qFormat/>
    <w:rsid w:val="00A9474A"/>
    <w:rPr>
      <w:sz w:val="42"/>
    </w:rPr>
  </w:style>
  <w:style w:type="paragraph" w:customStyle="1" w:styleId="Subhead">
    <w:name w:val="Subhead"/>
    <w:basedOn w:val="DateBlueLarge"/>
    <w:qFormat/>
    <w:rsid w:val="00B56C12"/>
    <w:pPr>
      <w:jc w:val="right"/>
    </w:pPr>
    <w:rPr>
      <w:color w:val="005DAA" w:themeColor="accent1"/>
      <w:sz w:val="28"/>
    </w:rPr>
  </w:style>
  <w:style w:type="paragraph" w:customStyle="1" w:styleId="Datefooter">
    <w:name w:val="Date footer"/>
    <w:basedOn w:val="Footer"/>
    <w:qFormat/>
    <w:rsid w:val="00934A98"/>
    <w:rPr>
      <w:rFonts w:cs="Arial"/>
      <w:color w:val="002B5C"/>
      <w:sz w:val="32"/>
      <w:szCs w:val="32"/>
    </w:rPr>
  </w:style>
  <w:style w:type="paragraph" w:styleId="NormalWeb">
    <w:name w:val="Normal (Web)"/>
    <w:basedOn w:val="Normal"/>
    <w:uiPriority w:val="99"/>
    <w:semiHidden/>
    <w:unhideWhenUsed/>
    <w:rsid w:val="004B40AE"/>
    <w:pPr>
      <w:spacing w:before="100" w:beforeAutospacing="1" w:after="100" w:afterAutospacing="1"/>
    </w:pPr>
    <w:rPr>
      <w:rFonts w:ascii="Times New Roman" w:hAnsi="Times New Roman"/>
      <w:color w:val="auto"/>
      <w:sz w:val="24"/>
      <w:szCs w:val="24"/>
    </w:rPr>
  </w:style>
  <w:style w:type="paragraph" w:customStyle="1" w:styleId="Default">
    <w:name w:val="Default"/>
    <w:rsid w:val="00B06C51"/>
    <w:pPr>
      <w:autoSpaceDE w:val="0"/>
      <w:autoSpaceDN w:val="0"/>
      <w:adjustRightInd w:val="0"/>
    </w:pPr>
    <w:rPr>
      <w:rFonts w:ascii="HelveticaNeueLT Std" w:hAnsi="HelveticaNeueLT Std" w:cs="HelveticaNeueLT Std"/>
      <w:color w:val="000000"/>
      <w:sz w:val="24"/>
      <w:szCs w:val="24"/>
    </w:rPr>
  </w:style>
  <w:style w:type="paragraph" w:styleId="NoSpacing">
    <w:name w:val="No Spacing"/>
    <w:link w:val="NoSpacingChar"/>
    <w:uiPriority w:val="1"/>
    <w:qFormat/>
    <w:rsid w:val="00173571"/>
    <w:rPr>
      <w:rFonts w:ascii="Arial" w:hAnsi="Arial"/>
      <w:color w:val="505150"/>
      <w:sz w:val="22"/>
      <w:szCs w:val="22"/>
    </w:rPr>
  </w:style>
  <w:style w:type="character" w:customStyle="1" w:styleId="apple-converted-space">
    <w:name w:val="apple-converted-space"/>
    <w:basedOn w:val="DefaultParagraphFont"/>
    <w:rsid w:val="00173571"/>
  </w:style>
  <w:style w:type="character" w:styleId="IntenseEmphasis">
    <w:name w:val="Intense Emphasis"/>
    <w:basedOn w:val="DefaultParagraphFont"/>
    <w:uiPriority w:val="21"/>
    <w:qFormat/>
    <w:rsid w:val="00173571"/>
    <w:rPr>
      <w:b/>
      <w:bCs/>
      <w:i/>
      <w:iCs/>
      <w:color w:val="005DAA" w:themeColor="accent1"/>
    </w:rPr>
  </w:style>
  <w:style w:type="table" w:styleId="GridTable2-Accent1">
    <w:name w:val="Grid Table 2 Accent 1"/>
    <w:basedOn w:val="TableNormal"/>
    <w:uiPriority w:val="47"/>
    <w:rsid w:val="00173571"/>
    <w:tblPr>
      <w:tblStyleRowBandSize w:val="1"/>
      <w:tblStyleColBandSize w:val="1"/>
      <w:tblBorders>
        <w:top w:val="single" w:sz="2" w:space="0" w:color="33A2FF" w:themeColor="accent1" w:themeTint="99"/>
        <w:bottom w:val="single" w:sz="2" w:space="0" w:color="33A2FF" w:themeColor="accent1" w:themeTint="99"/>
        <w:insideH w:val="single" w:sz="2" w:space="0" w:color="33A2FF" w:themeColor="accent1" w:themeTint="99"/>
        <w:insideV w:val="single" w:sz="2" w:space="0" w:color="33A2FF" w:themeColor="accent1" w:themeTint="99"/>
      </w:tblBorders>
    </w:tblPr>
    <w:tblStylePr w:type="firstRow">
      <w:rPr>
        <w:b/>
        <w:bCs/>
      </w:rPr>
      <w:tblPr/>
      <w:tcPr>
        <w:tcBorders>
          <w:top w:val="nil"/>
          <w:bottom w:val="single" w:sz="12" w:space="0" w:color="33A2FF" w:themeColor="accent1" w:themeTint="99"/>
          <w:insideH w:val="nil"/>
          <w:insideV w:val="nil"/>
        </w:tcBorders>
        <w:shd w:val="clear" w:color="auto" w:fill="FFFFFF" w:themeFill="background1"/>
      </w:tcPr>
    </w:tblStylePr>
    <w:tblStylePr w:type="lastRow">
      <w:rPr>
        <w:b/>
        <w:bCs/>
      </w:rPr>
      <w:tblPr/>
      <w:tcPr>
        <w:tcBorders>
          <w:top w:val="double" w:sz="2" w:space="0" w:color="33A2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0FF" w:themeFill="accent1" w:themeFillTint="33"/>
      </w:tcPr>
    </w:tblStylePr>
    <w:tblStylePr w:type="band1Horz">
      <w:tblPr/>
      <w:tcPr>
        <w:shd w:val="clear" w:color="auto" w:fill="BBE0FF" w:themeFill="accent1" w:themeFillTint="33"/>
      </w:tcPr>
    </w:tblStylePr>
  </w:style>
  <w:style w:type="character" w:customStyle="1" w:styleId="NoSpacingChar">
    <w:name w:val="No Spacing Char"/>
    <w:basedOn w:val="DefaultParagraphFont"/>
    <w:link w:val="NoSpacing"/>
    <w:uiPriority w:val="1"/>
    <w:locked/>
    <w:rsid w:val="00173571"/>
    <w:rPr>
      <w:rFonts w:ascii="Arial" w:hAnsi="Arial"/>
      <w:color w:val="50515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6994">
      <w:bodyDiv w:val="1"/>
      <w:marLeft w:val="0"/>
      <w:marRight w:val="0"/>
      <w:marTop w:val="0"/>
      <w:marBottom w:val="0"/>
      <w:divBdr>
        <w:top w:val="none" w:sz="0" w:space="0" w:color="auto"/>
        <w:left w:val="none" w:sz="0" w:space="0" w:color="auto"/>
        <w:bottom w:val="none" w:sz="0" w:space="0" w:color="auto"/>
        <w:right w:val="none" w:sz="0" w:space="0" w:color="auto"/>
      </w:divBdr>
    </w:div>
    <w:div w:id="109714018">
      <w:bodyDiv w:val="1"/>
      <w:marLeft w:val="0"/>
      <w:marRight w:val="0"/>
      <w:marTop w:val="0"/>
      <w:marBottom w:val="0"/>
      <w:divBdr>
        <w:top w:val="none" w:sz="0" w:space="0" w:color="auto"/>
        <w:left w:val="none" w:sz="0" w:space="0" w:color="auto"/>
        <w:bottom w:val="none" w:sz="0" w:space="0" w:color="auto"/>
        <w:right w:val="none" w:sz="0" w:space="0" w:color="auto"/>
      </w:divBdr>
    </w:div>
    <w:div w:id="312107635">
      <w:bodyDiv w:val="1"/>
      <w:marLeft w:val="0"/>
      <w:marRight w:val="0"/>
      <w:marTop w:val="0"/>
      <w:marBottom w:val="0"/>
      <w:divBdr>
        <w:top w:val="none" w:sz="0" w:space="0" w:color="auto"/>
        <w:left w:val="none" w:sz="0" w:space="0" w:color="auto"/>
        <w:bottom w:val="none" w:sz="0" w:space="0" w:color="auto"/>
        <w:right w:val="none" w:sz="0" w:space="0" w:color="auto"/>
      </w:divBdr>
    </w:div>
    <w:div w:id="19820743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www.ncdc.noaa.gov/cag/" TargetMode="External"/><Relationship Id="rId26" Type="http://schemas.openxmlformats.org/officeDocument/2006/relationships/diagramColors" Target="diagrams/colors1.xml"/><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etrocouncil.org/CVA" TargetMode="External"/><Relationship Id="rId20" Type="http://schemas.openxmlformats.org/officeDocument/2006/relationships/hyperlink" Target="http://www.ncdc.noaa.gov/cag/" TargetMode="External"/><Relationship Id="rId29" Type="http://schemas.openxmlformats.org/officeDocument/2006/relationships/hyperlink" Target="https://metrocouncil.org/handbook.asp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Layout" Target="diagrams/layout1.xml"/><Relationship Id="rId32" Type="http://schemas.openxmlformats.org/officeDocument/2006/relationships/image" Target="media/image10.svg"/><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diagramData" Target="diagrams/data1.xml"/><Relationship Id="rId28" Type="http://schemas.openxmlformats.org/officeDocument/2006/relationships/image" Target="media/image8.jpe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metrocouncil.org/handbook.aspx" TargetMode="External"/><Relationship Id="rId27" Type="http://schemas.microsoft.com/office/2007/relationships/diagramDrawing" Target="diagrams/drawing1.xml"/><Relationship Id="rId30" Type="http://schemas.openxmlformats.org/officeDocument/2006/relationships/hyperlink" Target="https://metrocouncil.org/CVA"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diagramQuickStyle" Target="diagrams/quickStyle1.xml"/><Relationship Id="rId33" Type="http://schemas.openxmlformats.org/officeDocument/2006/relationships/hyperlink" Target="mailto:public.info@metc.state.mn.us" TargetMode="Externa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https://metcmn.sharepoint.com/sites/AssetLibrary/OfficeTemplates/Met%20Council/Report%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FC14B5-3B29-464A-AC4D-B563465118B9}" type="doc">
      <dgm:prSet loTypeId="urn:microsoft.com/office/officeart/2005/8/layout/hProcess6" loCatId="process" qsTypeId="urn:microsoft.com/office/officeart/2005/8/quickstyle/simple2" qsCatId="simple" csTypeId="urn:microsoft.com/office/officeart/2005/8/colors/accent2_2" csCatId="accent2" phldr="1"/>
      <dgm:spPr/>
      <dgm:t>
        <a:bodyPr/>
        <a:lstStyle/>
        <a:p>
          <a:endParaRPr lang="en-US"/>
        </a:p>
      </dgm:t>
    </dgm:pt>
    <dgm:pt modelId="{6EE7B015-C2FE-48D8-B69C-61CD4EBDB817}">
      <dgm:prSet phldrT="[Text]"/>
      <dgm:spPr/>
      <dgm:t>
        <a:bodyPr/>
        <a:lstStyle/>
        <a:p>
          <a:pPr algn="ctr"/>
          <a:r>
            <a:rPr lang="en-US"/>
            <a:t>Exposure</a:t>
          </a:r>
        </a:p>
      </dgm:t>
    </dgm:pt>
    <dgm:pt modelId="{B3B9FDEA-8D6E-4BD7-9288-91C0CBF5C383}" type="parTrans" cxnId="{9F73A6CC-7393-48E2-A091-EA84B552E260}">
      <dgm:prSet/>
      <dgm:spPr/>
      <dgm:t>
        <a:bodyPr/>
        <a:lstStyle/>
        <a:p>
          <a:pPr algn="ctr"/>
          <a:endParaRPr lang="en-US"/>
        </a:p>
      </dgm:t>
    </dgm:pt>
    <dgm:pt modelId="{AF70FD3D-521E-4CFD-AAD5-BA25BB962F19}" type="sibTrans" cxnId="{9F73A6CC-7393-48E2-A091-EA84B552E260}">
      <dgm:prSet/>
      <dgm:spPr/>
      <dgm:t>
        <a:bodyPr/>
        <a:lstStyle/>
        <a:p>
          <a:pPr algn="ctr"/>
          <a:endParaRPr lang="en-US"/>
        </a:p>
      </dgm:t>
    </dgm:pt>
    <dgm:pt modelId="{00105020-9790-411D-BAA4-0A9136C34008}">
      <dgm:prSet phldrT="[Text]"/>
      <dgm:spPr/>
      <dgm:t>
        <a:bodyPr/>
        <a:lstStyle/>
        <a:p>
          <a:pPr algn="ctr"/>
          <a:r>
            <a:rPr lang="en-US"/>
            <a:t>Potential Impact</a:t>
          </a:r>
        </a:p>
      </dgm:t>
    </dgm:pt>
    <dgm:pt modelId="{6B3D8695-B4CC-4F33-A517-6BEECFC4696B}" type="parTrans" cxnId="{0DDEB43E-9792-420F-989C-EBAA4E0ACDD5}">
      <dgm:prSet/>
      <dgm:spPr/>
      <dgm:t>
        <a:bodyPr/>
        <a:lstStyle/>
        <a:p>
          <a:pPr algn="ctr"/>
          <a:endParaRPr lang="en-US"/>
        </a:p>
      </dgm:t>
    </dgm:pt>
    <dgm:pt modelId="{1C02A944-FF7C-4845-8DC3-70AFB62CDB68}" type="sibTrans" cxnId="{0DDEB43E-9792-420F-989C-EBAA4E0ACDD5}">
      <dgm:prSet/>
      <dgm:spPr/>
      <dgm:t>
        <a:bodyPr/>
        <a:lstStyle/>
        <a:p>
          <a:pPr algn="ctr"/>
          <a:endParaRPr lang="en-US"/>
        </a:p>
      </dgm:t>
    </dgm:pt>
    <dgm:pt modelId="{8B8530B8-A70D-4332-9C42-3D8244771D14}">
      <dgm:prSet phldrT="[Text]" custT="1"/>
      <dgm:spPr/>
      <dgm:t>
        <a:bodyPr/>
        <a:lstStyle/>
        <a:p>
          <a:pPr algn="ctr"/>
          <a:r>
            <a:rPr lang="en-US" sz="1800"/>
            <a:t>+</a:t>
          </a:r>
          <a:r>
            <a:rPr lang="en-US" sz="1100"/>
            <a:t> Adaptive Capacity</a:t>
          </a:r>
        </a:p>
      </dgm:t>
    </dgm:pt>
    <dgm:pt modelId="{3CCE84F8-4178-4537-B91B-7C2B0D490568}" type="parTrans" cxnId="{4F044021-ED67-4127-BE72-0C8A96F43BCB}">
      <dgm:prSet/>
      <dgm:spPr/>
      <dgm:t>
        <a:bodyPr/>
        <a:lstStyle/>
        <a:p>
          <a:pPr algn="ctr"/>
          <a:endParaRPr lang="en-US"/>
        </a:p>
      </dgm:t>
    </dgm:pt>
    <dgm:pt modelId="{C376E619-893D-43D2-87EE-613C3ADD7BB6}" type="sibTrans" cxnId="{4F044021-ED67-4127-BE72-0C8A96F43BCB}">
      <dgm:prSet/>
      <dgm:spPr/>
      <dgm:t>
        <a:bodyPr/>
        <a:lstStyle/>
        <a:p>
          <a:pPr algn="ctr"/>
          <a:endParaRPr lang="en-US"/>
        </a:p>
      </dgm:t>
    </dgm:pt>
    <dgm:pt modelId="{49BE4D4D-C374-4A7C-8612-F6A0BD8AB587}">
      <dgm:prSet phldrT="[Text]" custT="1"/>
      <dgm:spPr/>
      <dgm:t>
        <a:bodyPr/>
        <a:lstStyle/>
        <a:p>
          <a:pPr algn="ctr"/>
          <a:r>
            <a:rPr lang="en-US" sz="1050"/>
            <a:t>Vulnerability</a:t>
          </a:r>
          <a:endParaRPr lang="en-US" sz="1100"/>
        </a:p>
      </dgm:t>
    </dgm:pt>
    <dgm:pt modelId="{0EDA7B65-7F3A-4D18-98C1-7877D39772D7}" type="parTrans" cxnId="{7C0C11F9-E936-485C-B451-90566A93CEA0}">
      <dgm:prSet/>
      <dgm:spPr/>
      <dgm:t>
        <a:bodyPr/>
        <a:lstStyle/>
        <a:p>
          <a:pPr algn="ctr"/>
          <a:endParaRPr lang="en-US"/>
        </a:p>
      </dgm:t>
    </dgm:pt>
    <dgm:pt modelId="{FB942D4A-F921-4E3F-83CB-3839B73CEF0C}" type="sibTrans" cxnId="{7C0C11F9-E936-485C-B451-90566A93CEA0}">
      <dgm:prSet/>
      <dgm:spPr/>
      <dgm:t>
        <a:bodyPr/>
        <a:lstStyle/>
        <a:p>
          <a:pPr algn="ctr"/>
          <a:endParaRPr lang="en-US"/>
        </a:p>
      </dgm:t>
    </dgm:pt>
    <dgm:pt modelId="{CF041EFF-C228-4FB4-A49D-897522618F75}">
      <dgm:prSet phldrT="[Text]" custT="1"/>
      <dgm:spPr/>
      <dgm:t>
        <a:bodyPr/>
        <a:lstStyle/>
        <a:p>
          <a:pPr algn="ctr"/>
          <a:r>
            <a:rPr lang="en-US" sz="1100"/>
            <a:t> Strategies</a:t>
          </a:r>
        </a:p>
      </dgm:t>
    </dgm:pt>
    <dgm:pt modelId="{4A1169F2-9EF8-4851-A32A-86C63ABAF9FB}" type="parTrans" cxnId="{C9A09074-2CA6-4D40-B0C3-2CBB61C0937B}">
      <dgm:prSet/>
      <dgm:spPr/>
      <dgm:t>
        <a:bodyPr/>
        <a:lstStyle/>
        <a:p>
          <a:pPr algn="ctr"/>
          <a:endParaRPr lang="en-US"/>
        </a:p>
      </dgm:t>
    </dgm:pt>
    <dgm:pt modelId="{36A145C5-3F5E-4729-BCBB-63A38957EF40}" type="sibTrans" cxnId="{C9A09074-2CA6-4D40-B0C3-2CBB61C0937B}">
      <dgm:prSet/>
      <dgm:spPr/>
      <dgm:t>
        <a:bodyPr/>
        <a:lstStyle/>
        <a:p>
          <a:pPr algn="ctr"/>
          <a:endParaRPr lang="en-US"/>
        </a:p>
      </dgm:t>
    </dgm:pt>
    <dgm:pt modelId="{F2F43800-1FD8-4C08-889C-89D58999930F}">
      <dgm:prSet phldrT="[Text]" custT="1"/>
      <dgm:spPr/>
      <dgm:t>
        <a:bodyPr/>
        <a:lstStyle/>
        <a:p>
          <a:pPr algn="ctr"/>
          <a:r>
            <a:rPr lang="en-US" sz="1800"/>
            <a:t>+</a:t>
          </a:r>
          <a:r>
            <a:rPr lang="en-US" sz="1100"/>
            <a:t>Sensitivity</a:t>
          </a:r>
        </a:p>
      </dgm:t>
    </dgm:pt>
    <dgm:pt modelId="{143EF13F-D500-4D70-9164-0C11B98D3A35}" type="sibTrans" cxnId="{C86EE0EC-F245-49AC-82FD-DB8344FFAF6B}">
      <dgm:prSet/>
      <dgm:spPr/>
      <dgm:t>
        <a:bodyPr/>
        <a:lstStyle/>
        <a:p>
          <a:pPr algn="ctr"/>
          <a:endParaRPr lang="en-US"/>
        </a:p>
      </dgm:t>
    </dgm:pt>
    <dgm:pt modelId="{57C1F630-3E4F-4B1C-879A-B7F0008C8487}" type="parTrans" cxnId="{C86EE0EC-F245-49AC-82FD-DB8344FFAF6B}">
      <dgm:prSet/>
      <dgm:spPr/>
      <dgm:t>
        <a:bodyPr/>
        <a:lstStyle/>
        <a:p>
          <a:pPr algn="ctr"/>
          <a:endParaRPr lang="en-US"/>
        </a:p>
      </dgm:t>
    </dgm:pt>
    <dgm:pt modelId="{3E547C08-4435-4C3D-9A64-E097DB55EA3C}" type="pres">
      <dgm:prSet presAssocID="{17FC14B5-3B29-464A-AC4D-B563465118B9}" presName="theList" presStyleCnt="0">
        <dgm:presLayoutVars>
          <dgm:dir/>
          <dgm:animLvl val="lvl"/>
          <dgm:resizeHandles val="exact"/>
        </dgm:presLayoutVars>
      </dgm:prSet>
      <dgm:spPr/>
    </dgm:pt>
    <dgm:pt modelId="{DBECF03F-22FB-49DF-8C09-52397F9FFFC6}" type="pres">
      <dgm:prSet presAssocID="{6EE7B015-C2FE-48D8-B69C-61CD4EBDB817}" presName="compNode" presStyleCnt="0"/>
      <dgm:spPr/>
    </dgm:pt>
    <dgm:pt modelId="{823C7184-90FA-4742-85A0-D17DC8A37CB6}" type="pres">
      <dgm:prSet presAssocID="{6EE7B015-C2FE-48D8-B69C-61CD4EBDB817}" presName="noGeometry" presStyleCnt="0"/>
      <dgm:spPr/>
    </dgm:pt>
    <dgm:pt modelId="{99282F6C-ACD0-4907-BE21-BCEDEA467C59}" type="pres">
      <dgm:prSet presAssocID="{6EE7B015-C2FE-48D8-B69C-61CD4EBDB817}" presName="childTextVisible" presStyleLbl="bgAccFollowNode1" presStyleIdx="0" presStyleCnt="3" custScaleX="114881">
        <dgm:presLayoutVars>
          <dgm:bulletEnabled val="1"/>
        </dgm:presLayoutVars>
      </dgm:prSet>
      <dgm:spPr/>
    </dgm:pt>
    <dgm:pt modelId="{F2B28ECD-B99B-4FF5-95B0-CAC5A3CD1590}" type="pres">
      <dgm:prSet presAssocID="{6EE7B015-C2FE-48D8-B69C-61CD4EBDB817}" presName="childTextHidden" presStyleLbl="bgAccFollowNode1" presStyleIdx="0" presStyleCnt="3"/>
      <dgm:spPr/>
    </dgm:pt>
    <dgm:pt modelId="{04F38D7A-6C1D-4E44-A9EE-DD590C1F1066}" type="pres">
      <dgm:prSet presAssocID="{6EE7B015-C2FE-48D8-B69C-61CD4EBDB817}" presName="parentText" presStyleLbl="node1" presStyleIdx="0" presStyleCnt="3">
        <dgm:presLayoutVars>
          <dgm:chMax val="1"/>
          <dgm:bulletEnabled val="1"/>
        </dgm:presLayoutVars>
      </dgm:prSet>
      <dgm:spPr/>
    </dgm:pt>
    <dgm:pt modelId="{31958791-F1F6-487E-BF34-65481B5131AB}" type="pres">
      <dgm:prSet presAssocID="{6EE7B015-C2FE-48D8-B69C-61CD4EBDB817}" presName="aSpace" presStyleCnt="0"/>
      <dgm:spPr/>
    </dgm:pt>
    <dgm:pt modelId="{11BE55CF-F3C7-4660-8402-2B7495C37C43}" type="pres">
      <dgm:prSet presAssocID="{00105020-9790-411D-BAA4-0A9136C34008}" presName="compNode" presStyleCnt="0"/>
      <dgm:spPr/>
    </dgm:pt>
    <dgm:pt modelId="{E152DF43-5AA4-4E15-A572-F5E5E930E7B2}" type="pres">
      <dgm:prSet presAssocID="{00105020-9790-411D-BAA4-0A9136C34008}" presName="noGeometry" presStyleCnt="0"/>
      <dgm:spPr/>
    </dgm:pt>
    <dgm:pt modelId="{8A551398-B749-4652-BC43-92B1F5BD6D9C}" type="pres">
      <dgm:prSet presAssocID="{00105020-9790-411D-BAA4-0A9136C34008}" presName="childTextVisible" presStyleLbl="bgAccFollowNode1" presStyleIdx="1" presStyleCnt="3">
        <dgm:presLayoutVars>
          <dgm:bulletEnabled val="1"/>
        </dgm:presLayoutVars>
      </dgm:prSet>
      <dgm:spPr/>
    </dgm:pt>
    <dgm:pt modelId="{3110BE85-4D08-49E8-80ED-6A7129A0204D}" type="pres">
      <dgm:prSet presAssocID="{00105020-9790-411D-BAA4-0A9136C34008}" presName="childTextHidden" presStyleLbl="bgAccFollowNode1" presStyleIdx="1" presStyleCnt="3"/>
      <dgm:spPr/>
    </dgm:pt>
    <dgm:pt modelId="{93ACED4B-2FFD-4088-93B7-9B319F4AD7DF}" type="pres">
      <dgm:prSet presAssocID="{00105020-9790-411D-BAA4-0A9136C34008}" presName="parentText" presStyleLbl="node1" presStyleIdx="1" presStyleCnt="3">
        <dgm:presLayoutVars>
          <dgm:chMax val="1"/>
          <dgm:bulletEnabled val="1"/>
        </dgm:presLayoutVars>
      </dgm:prSet>
      <dgm:spPr/>
    </dgm:pt>
    <dgm:pt modelId="{60288238-BF0A-49B9-9D83-8C42FC83AA22}" type="pres">
      <dgm:prSet presAssocID="{00105020-9790-411D-BAA4-0A9136C34008}" presName="aSpace" presStyleCnt="0"/>
      <dgm:spPr/>
    </dgm:pt>
    <dgm:pt modelId="{7C0C4EF3-EBBE-4AA1-AE5E-15D662978E57}" type="pres">
      <dgm:prSet presAssocID="{49BE4D4D-C374-4A7C-8612-F6A0BD8AB587}" presName="compNode" presStyleCnt="0"/>
      <dgm:spPr/>
    </dgm:pt>
    <dgm:pt modelId="{1E1696C6-B359-46B8-A694-011014E17F5B}" type="pres">
      <dgm:prSet presAssocID="{49BE4D4D-C374-4A7C-8612-F6A0BD8AB587}" presName="noGeometry" presStyleCnt="0"/>
      <dgm:spPr/>
    </dgm:pt>
    <dgm:pt modelId="{4597EA0D-B0A5-4F70-B442-DB84D4BA439A}" type="pres">
      <dgm:prSet presAssocID="{49BE4D4D-C374-4A7C-8612-F6A0BD8AB587}" presName="childTextVisible" presStyleLbl="bgAccFollowNode1" presStyleIdx="2" presStyleCnt="3" custScaleX="76024" custScaleY="77904" custLinFactNeighborX="-959">
        <dgm:presLayoutVars>
          <dgm:bulletEnabled val="1"/>
        </dgm:presLayoutVars>
      </dgm:prSet>
      <dgm:spPr>
        <a:prstGeom prst="flowChartTerminator">
          <a:avLst/>
        </a:prstGeom>
      </dgm:spPr>
    </dgm:pt>
    <dgm:pt modelId="{FFD9725F-7BE6-48AC-9B91-9E6BC6735E6C}" type="pres">
      <dgm:prSet presAssocID="{49BE4D4D-C374-4A7C-8612-F6A0BD8AB587}" presName="childTextHidden" presStyleLbl="bgAccFollowNode1" presStyleIdx="2" presStyleCnt="3"/>
      <dgm:spPr>
        <a:prstGeom prst="flowChartTerminator">
          <a:avLst/>
        </a:prstGeom>
      </dgm:spPr>
    </dgm:pt>
    <dgm:pt modelId="{33A98C40-D03C-4939-BEF7-8AA3957C1A64}" type="pres">
      <dgm:prSet presAssocID="{49BE4D4D-C374-4A7C-8612-F6A0BD8AB587}" presName="parentText" presStyleLbl="node1" presStyleIdx="2" presStyleCnt="3" custScaleX="138524" custScaleY="138449" custLinFactNeighborX="4621" custLinFactNeighborY="1118">
        <dgm:presLayoutVars>
          <dgm:chMax val="1"/>
          <dgm:bulletEnabled val="1"/>
        </dgm:presLayoutVars>
      </dgm:prSet>
      <dgm:spPr/>
    </dgm:pt>
  </dgm:ptLst>
  <dgm:cxnLst>
    <dgm:cxn modelId="{624AA610-A161-4E79-9DDE-AA4A0EC3645E}" type="presOf" srcId="{00105020-9790-411D-BAA4-0A9136C34008}" destId="{93ACED4B-2FFD-4088-93B7-9B319F4AD7DF}" srcOrd="0" destOrd="0" presId="urn:microsoft.com/office/officeart/2005/8/layout/hProcess6"/>
    <dgm:cxn modelId="{4F044021-ED67-4127-BE72-0C8A96F43BCB}" srcId="{00105020-9790-411D-BAA4-0A9136C34008}" destId="{8B8530B8-A70D-4332-9C42-3D8244771D14}" srcOrd="0" destOrd="0" parTransId="{3CCE84F8-4178-4537-B91B-7C2B0D490568}" sibTransId="{C376E619-893D-43D2-87EE-613C3ADD7BB6}"/>
    <dgm:cxn modelId="{4D7B0A24-925C-4A40-8F64-A30A979582CA}" type="presOf" srcId="{CF041EFF-C228-4FB4-A49D-897522618F75}" destId="{FFD9725F-7BE6-48AC-9B91-9E6BC6735E6C}" srcOrd="1" destOrd="0" presId="urn:microsoft.com/office/officeart/2005/8/layout/hProcess6"/>
    <dgm:cxn modelId="{0DDEB43E-9792-420F-989C-EBAA4E0ACDD5}" srcId="{17FC14B5-3B29-464A-AC4D-B563465118B9}" destId="{00105020-9790-411D-BAA4-0A9136C34008}" srcOrd="1" destOrd="0" parTransId="{6B3D8695-B4CC-4F33-A517-6BEECFC4696B}" sibTransId="{1C02A944-FF7C-4845-8DC3-70AFB62CDB68}"/>
    <dgm:cxn modelId="{3284944D-9852-401F-9D14-EA1CC2F5E664}" type="presOf" srcId="{CF041EFF-C228-4FB4-A49D-897522618F75}" destId="{4597EA0D-B0A5-4F70-B442-DB84D4BA439A}" srcOrd="0" destOrd="0" presId="urn:microsoft.com/office/officeart/2005/8/layout/hProcess6"/>
    <dgm:cxn modelId="{8A6A4157-6C0D-4E3D-8A38-FCE5EF5B93CF}" type="presOf" srcId="{F2F43800-1FD8-4C08-889C-89D58999930F}" destId="{F2B28ECD-B99B-4FF5-95B0-CAC5A3CD1590}" srcOrd="1" destOrd="0" presId="urn:microsoft.com/office/officeart/2005/8/layout/hProcess6"/>
    <dgm:cxn modelId="{A9405470-89FC-4ECF-8A2A-09A4E1C4A040}" type="presOf" srcId="{17FC14B5-3B29-464A-AC4D-B563465118B9}" destId="{3E547C08-4435-4C3D-9A64-E097DB55EA3C}" srcOrd="0" destOrd="0" presId="urn:microsoft.com/office/officeart/2005/8/layout/hProcess6"/>
    <dgm:cxn modelId="{C9A09074-2CA6-4D40-B0C3-2CBB61C0937B}" srcId="{49BE4D4D-C374-4A7C-8612-F6A0BD8AB587}" destId="{CF041EFF-C228-4FB4-A49D-897522618F75}" srcOrd="0" destOrd="0" parTransId="{4A1169F2-9EF8-4851-A32A-86C63ABAF9FB}" sibTransId="{36A145C5-3F5E-4729-BCBB-63A38957EF40}"/>
    <dgm:cxn modelId="{636F449F-40D4-4FAA-9BFC-B65F132B5529}" type="presOf" srcId="{6EE7B015-C2FE-48D8-B69C-61CD4EBDB817}" destId="{04F38D7A-6C1D-4E44-A9EE-DD590C1F1066}" srcOrd="0" destOrd="0" presId="urn:microsoft.com/office/officeart/2005/8/layout/hProcess6"/>
    <dgm:cxn modelId="{048225B8-54A1-4E37-8946-16B59ECEBA49}" type="presOf" srcId="{8B8530B8-A70D-4332-9C42-3D8244771D14}" destId="{8A551398-B749-4652-BC43-92B1F5BD6D9C}" srcOrd="0" destOrd="0" presId="urn:microsoft.com/office/officeart/2005/8/layout/hProcess6"/>
    <dgm:cxn modelId="{9F73A6CC-7393-48E2-A091-EA84B552E260}" srcId="{17FC14B5-3B29-464A-AC4D-B563465118B9}" destId="{6EE7B015-C2FE-48D8-B69C-61CD4EBDB817}" srcOrd="0" destOrd="0" parTransId="{B3B9FDEA-8D6E-4BD7-9288-91C0CBF5C383}" sibTransId="{AF70FD3D-521E-4CFD-AAD5-BA25BB962F19}"/>
    <dgm:cxn modelId="{21D819DE-4AB4-400D-AD6D-82F60A6E6847}" type="presOf" srcId="{8B8530B8-A70D-4332-9C42-3D8244771D14}" destId="{3110BE85-4D08-49E8-80ED-6A7129A0204D}" srcOrd="1" destOrd="0" presId="urn:microsoft.com/office/officeart/2005/8/layout/hProcess6"/>
    <dgm:cxn modelId="{C86EE0EC-F245-49AC-82FD-DB8344FFAF6B}" srcId="{6EE7B015-C2FE-48D8-B69C-61CD4EBDB817}" destId="{F2F43800-1FD8-4C08-889C-89D58999930F}" srcOrd="0" destOrd="0" parTransId="{57C1F630-3E4F-4B1C-879A-B7F0008C8487}" sibTransId="{143EF13F-D500-4D70-9164-0C11B98D3A35}"/>
    <dgm:cxn modelId="{163435F3-48AE-4BA9-AE7E-04FB681F09EB}" type="presOf" srcId="{49BE4D4D-C374-4A7C-8612-F6A0BD8AB587}" destId="{33A98C40-D03C-4939-BEF7-8AA3957C1A64}" srcOrd="0" destOrd="0" presId="urn:microsoft.com/office/officeart/2005/8/layout/hProcess6"/>
    <dgm:cxn modelId="{7C0C11F9-E936-485C-B451-90566A93CEA0}" srcId="{17FC14B5-3B29-464A-AC4D-B563465118B9}" destId="{49BE4D4D-C374-4A7C-8612-F6A0BD8AB587}" srcOrd="2" destOrd="0" parTransId="{0EDA7B65-7F3A-4D18-98C1-7877D39772D7}" sibTransId="{FB942D4A-F921-4E3F-83CB-3839B73CEF0C}"/>
    <dgm:cxn modelId="{C96024F9-DDAD-4F6E-B578-75C71E6FDB81}" type="presOf" srcId="{F2F43800-1FD8-4C08-889C-89D58999930F}" destId="{99282F6C-ACD0-4907-BE21-BCEDEA467C59}" srcOrd="0" destOrd="0" presId="urn:microsoft.com/office/officeart/2005/8/layout/hProcess6"/>
    <dgm:cxn modelId="{6B5C257C-6FC9-42EC-BB8F-38151D99CEE3}" type="presParOf" srcId="{3E547C08-4435-4C3D-9A64-E097DB55EA3C}" destId="{DBECF03F-22FB-49DF-8C09-52397F9FFFC6}" srcOrd="0" destOrd="0" presId="urn:microsoft.com/office/officeart/2005/8/layout/hProcess6"/>
    <dgm:cxn modelId="{00CBD521-92D3-4F3A-A215-406D8D8381FB}" type="presParOf" srcId="{DBECF03F-22FB-49DF-8C09-52397F9FFFC6}" destId="{823C7184-90FA-4742-85A0-D17DC8A37CB6}" srcOrd="0" destOrd="0" presId="urn:microsoft.com/office/officeart/2005/8/layout/hProcess6"/>
    <dgm:cxn modelId="{047B676A-A0EA-4B8F-A194-9DDBBCCC7914}" type="presParOf" srcId="{DBECF03F-22FB-49DF-8C09-52397F9FFFC6}" destId="{99282F6C-ACD0-4907-BE21-BCEDEA467C59}" srcOrd="1" destOrd="0" presId="urn:microsoft.com/office/officeart/2005/8/layout/hProcess6"/>
    <dgm:cxn modelId="{17350043-5B45-4816-BF8D-1D6CEB110B15}" type="presParOf" srcId="{DBECF03F-22FB-49DF-8C09-52397F9FFFC6}" destId="{F2B28ECD-B99B-4FF5-95B0-CAC5A3CD1590}" srcOrd="2" destOrd="0" presId="urn:microsoft.com/office/officeart/2005/8/layout/hProcess6"/>
    <dgm:cxn modelId="{251A04E7-8802-4AD2-AE65-BDA2894182FB}" type="presParOf" srcId="{DBECF03F-22FB-49DF-8C09-52397F9FFFC6}" destId="{04F38D7A-6C1D-4E44-A9EE-DD590C1F1066}" srcOrd="3" destOrd="0" presId="urn:microsoft.com/office/officeart/2005/8/layout/hProcess6"/>
    <dgm:cxn modelId="{201F1D29-AE8E-4959-B273-F878CC7DE93C}" type="presParOf" srcId="{3E547C08-4435-4C3D-9A64-E097DB55EA3C}" destId="{31958791-F1F6-487E-BF34-65481B5131AB}" srcOrd="1" destOrd="0" presId="urn:microsoft.com/office/officeart/2005/8/layout/hProcess6"/>
    <dgm:cxn modelId="{F0194671-F171-4AA8-9D3F-661C8DD7E174}" type="presParOf" srcId="{3E547C08-4435-4C3D-9A64-E097DB55EA3C}" destId="{11BE55CF-F3C7-4660-8402-2B7495C37C43}" srcOrd="2" destOrd="0" presId="urn:microsoft.com/office/officeart/2005/8/layout/hProcess6"/>
    <dgm:cxn modelId="{4AF46CBB-940F-4838-97A3-243D0CA17875}" type="presParOf" srcId="{11BE55CF-F3C7-4660-8402-2B7495C37C43}" destId="{E152DF43-5AA4-4E15-A572-F5E5E930E7B2}" srcOrd="0" destOrd="0" presId="urn:microsoft.com/office/officeart/2005/8/layout/hProcess6"/>
    <dgm:cxn modelId="{86160DBD-90D6-4264-8484-7EF92DC1D50B}" type="presParOf" srcId="{11BE55CF-F3C7-4660-8402-2B7495C37C43}" destId="{8A551398-B749-4652-BC43-92B1F5BD6D9C}" srcOrd="1" destOrd="0" presId="urn:microsoft.com/office/officeart/2005/8/layout/hProcess6"/>
    <dgm:cxn modelId="{C6FB0A73-58A6-4054-B813-C2CEABD0615D}" type="presParOf" srcId="{11BE55CF-F3C7-4660-8402-2B7495C37C43}" destId="{3110BE85-4D08-49E8-80ED-6A7129A0204D}" srcOrd="2" destOrd="0" presId="urn:microsoft.com/office/officeart/2005/8/layout/hProcess6"/>
    <dgm:cxn modelId="{E30C35D3-018B-4CA6-9C97-DF9DA122B208}" type="presParOf" srcId="{11BE55CF-F3C7-4660-8402-2B7495C37C43}" destId="{93ACED4B-2FFD-4088-93B7-9B319F4AD7DF}" srcOrd="3" destOrd="0" presId="urn:microsoft.com/office/officeart/2005/8/layout/hProcess6"/>
    <dgm:cxn modelId="{64CE0BC1-3C40-4A2E-8281-F8B3CEB0B45A}" type="presParOf" srcId="{3E547C08-4435-4C3D-9A64-E097DB55EA3C}" destId="{60288238-BF0A-49B9-9D83-8C42FC83AA22}" srcOrd="3" destOrd="0" presId="urn:microsoft.com/office/officeart/2005/8/layout/hProcess6"/>
    <dgm:cxn modelId="{3DB7679E-6203-492F-8F57-8E52DB1888E4}" type="presParOf" srcId="{3E547C08-4435-4C3D-9A64-E097DB55EA3C}" destId="{7C0C4EF3-EBBE-4AA1-AE5E-15D662978E57}" srcOrd="4" destOrd="0" presId="urn:microsoft.com/office/officeart/2005/8/layout/hProcess6"/>
    <dgm:cxn modelId="{39C8B6AC-51FA-474E-BC01-3FD3E166ED50}" type="presParOf" srcId="{7C0C4EF3-EBBE-4AA1-AE5E-15D662978E57}" destId="{1E1696C6-B359-46B8-A694-011014E17F5B}" srcOrd="0" destOrd="0" presId="urn:microsoft.com/office/officeart/2005/8/layout/hProcess6"/>
    <dgm:cxn modelId="{0E1CA747-D14B-40EB-BD8D-06D50448C956}" type="presParOf" srcId="{7C0C4EF3-EBBE-4AA1-AE5E-15D662978E57}" destId="{4597EA0D-B0A5-4F70-B442-DB84D4BA439A}" srcOrd="1" destOrd="0" presId="urn:microsoft.com/office/officeart/2005/8/layout/hProcess6"/>
    <dgm:cxn modelId="{A2DE1D50-AE0F-47E7-A059-93D2B0E1842A}" type="presParOf" srcId="{7C0C4EF3-EBBE-4AA1-AE5E-15D662978E57}" destId="{FFD9725F-7BE6-48AC-9B91-9E6BC6735E6C}" srcOrd="2" destOrd="0" presId="urn:microsoft.com/office/officeart/2005/8/layout/hProcess6"/>
    <dgm:cxn modelId="{5C405346-1C76-48A8-B919-97766C25AC0A}" type="presParOf" srcId="{7C0C4EF3-EBBE-4AA1-AE5E-15D662978E57}" destId="{33A98C40-D03C-4939-BEF7-8AA3957C1A64}" srcOrd="3" destOrd="0" presId="urn:microsoft.com/office/officeart/2005/8/layout/hProcess6"/>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282F6C-ACD0-4907-BE21-BCEDEA467C59}">
      <dsp:nvSpPr>
        <dsp:cNvPr id="0" name=""/>
        <dsp:cNvSpPr/>
      </dsp:nvSpPr>
      <dsp:spPr>
        <a:xfrm>
          <a:off x="275498" y="204805"/>
          <a:ext cx="1777526" cy="1352514"/>
        </a:xfrm>
        <a:prstGeom prst="rightArrow">
          <a:avLst>
            <a:gd name="adj1" fmla="val 70000"/>
            <a:gd name="adj2" fmla="val 50000"/>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11430" rIns="22860" bIns="11430" numCol="1" spcCol="1270" anchor="ctr" anchorCtr="0">
          <a:noAutofit/>
        </a:bodyPr>
        <a:lstStyle/>
        <a:p>
          <a:pPr marL="0" lvl="0" indent="0" algn="ctr" defTabSz="800100">
            <a:lnSpc>
              <a:spcPct val="90000"/>
            </a:lnSpc>
            <a:spcBef>
              <a:spcPct val="0"/>
            </a:spcBef>
            <a:spcAft>
              <a:spcPct val="35000"/>
            </a:spcAft>
            <a:buNone/>
          </a:pPr>
          <a:r>
            <a:rPr lang="en-US" sz="1800" kern="1200"/>
            <a:t>+</a:t>
          </a:r>
          <a:r>
            <a:rPr lang="en-US" sz="1100" kern="1200"/>
            <a:t>Sensitivity</a:t>
          </a:r>
        </a:p>
      </dsp:txBody>
      <dsp:txXfrm>
        <a:off x="719880" y="407682"/>
        <a:ext cx="866544" cy="946760"/>
      </dsp:txXfrm>
    </dsp:sp>
    <dsp:sp modelId="{04F38D7A-6C1D-4E44-A9EE-DD590C1F1066}">
      <dsp:nvSpPr>
        <dsp:cNvPr id="0" name=""/>
        <dsp:cNvSpPr/>
      </dsp:nvSpPr>
      <dsp:spPr>
        <a:xfrm>
          <a:off x="3804" y="494243"/>
          <a:ext cx="773638" cy="773638"/>
        </a:xfrm>
        <a:prstGeom prst="ellipse">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Exposure</a:t>
          </a:r>
        </a:p>
      </dsp:txBody>
      <dsp:txXfrm>
        <a:off x="117101" y="607540"/>
        <a:ext cx="547044" cy="547044"/>
      </dsp:txXfrm>
    </dsp:sp>
    <dsp:sp modelId="{8A551398-B749-4652-BC43-92B1F5BD6D9C}">
      <dsp:nvSpPr>
        <dsp:cNvPr id="0" name=""/>
        <dsp:cNvSpPr/>
      </dsp:nvSpPr>
      <dsp:spPr>
        <a:xfrm>
          <a:off x="2536549" y="204805"/>
          <a:ext cx="1547276" cy="1352514"/>
        </a:xfrm>
        <a:prstGeom prst="rightArrow">
          <a:avLst>
            <a:gd name="adj1" fmla="val 70000"/>
            <a:gd name="adj2" fmla="val 50000"/>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11430" rIns="22860" bIns="11430" numCol="1" spcCol="1270" anchor="ctr" anchorCtr="0">
          <a:noAutofit/>
        </a:bodyPr>
        <a:lstStyle/>
        <a:p>
          <a:pPr marL="0" lvl="0" indent="0" algn="ctr" defTabSz="800100">
            <a:lnSpc>
              <a:spcPct val="90000"/>
            </a:lnSpc>
            <a:spcBef>
              <a:spcPct val="0"/>
            </a:spcBef>
            <a:spcAft>
              <a:spcPct val="35000"/>
            </a:spcAft>
            <a:buNone/>
          </a:pPr>
          <a:r>
            <a:rPr lang="en-US" sz="1800" kern="1200"/>
            <a:t>+</a:t>
          </a:r>
          <a:r>
            <a:rPr lang="en-US" sz="1100" kern="1200"/>
            <a:t> Adaptive Capacity</a:t>
          </a:r>
        </a:p>
      </dsp:txBody>
      <dsp:txXfrm>
        <a:off x="2923368" y="407682"/>
        <a:ext cx="754297" cy="946760"/>
      </dsp:txXfrm>
    </dsp:sp>
    <dsp:sp modelId="{93ACED4B-2FFD-4088-93B7-9B319F4AD7DF}">
      <dsp:nvSpPr>
        <dsp:cNvPr id="0" name=""/>
        <dsp:cNvSpPr/>
      </dsp:nvSpPr>
      <dsp:spPr>
        <a:xfrm>
          <a:off x="2149730" y="494243"/>
          <a:ext cx="773638" cy="773638"/>
        </a:xfrm>
        <a:prstGeom prst="ellipse">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Potential Impact</a:t>
          </a:r>
        </a:p>
      </dsp:txBody>
      <dsp:txXfrm>
        <a:off x="2263027" y="607540"/>
        <a:ext cx="547044" cy="547044"/>
      </dsp:txXfrm>
    </dsp:sp>
    <dsp:sp modelId="{4597EA0D-B0A5-4F70-B442-DB84D4BA439A}">
      <dsp:nvSpPr>
        <dsp:cNvPr id="0" name=""/>
        <dsp:cNvSpPr/>
      </dsp:nvSpPr>
      <dsp:spPr>
        <a:xfrm>
          <a:off x="4887017" y="354231"/>
          <a:ext cx="1176301" cy="1053662"/>
        </a:xfrm>
        <a:prstGeom prst="flowChartTerminator">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0" lvl="0" indent="0" algn="ctr" defTabSz="488950">
            <a:lnSpc>
              <a:spcPct val="90000"/>
            </a:lnSpc>
            <a:spcBef>
              <a:spcPct val="0"/>
            </a:spcBef>
            <a:spcAft>
              <a:spcPct val="35000"/>
            </a:spcAft>
            <a:buNone/>
          </a:pPr>
          <a:r>
            <a:rPr lang="en-US" sz="1100" kern="1200"/>
            <a:t> Strategies</a:t>
          </a:r>
        </a:p>
      </dsp:txBody>
      <dsp:txXfrm>
        <a:off x="5222672" y="508524"/>
        <a:ext cx="799068" cy="745076"/>
      </dsp:txXfrm>
    </dsp:sp>
    <dsp:sp modelId="{33A98C40-D03C-4939-BEF7-8AA3957C1A64}">
      <dsp:nvSpPr>
        <dsp:cNvPr id="0" name=""/>
        <dsp:cNvSpPr/>
      </dsp:nvSpPr>
      <dsp:spPr>
        <a:xfrm>
          <a:off x="4216281" y="354164"/>
          <a:ext cx="1071674" cy="1071094"/>
        </a:xfrm>
        <a:prstGeom prst="ellipse">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t>Vulnerability</a:t>
          </a:r>
          <a:endParaRPr lang="en-US" sz="1100" kern="1200"/>
        </a:p>
      </dsp:txBody>
      <dsp:txXfrm>
        <a:off x="4373224" y="511022"/>
        <a:ext cx="757788" cy="7573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ouncil Colors">
  <a:themeElements>
    <a:clrScheme name="MCouncil Colors 2">
      <a:dk1>
        <a:srgbClr val="373737"/>
      </a:dk1>
      <a:lt1>
        <a:srgbClr val="FFFFFF"/>
      </a:lt1>
      <a:dk2>
        <a:srgbClr val="373737"/>
      </a:dk2>
      <a:lt2>
        <a:srgbClr val="E6E6E6"/>
      </a:lt2>
      <a:accent1>
        <a:srgbClr val="005DAA"/>
      </a:accent1>
      <a:accent2>
        <a:srgbClr val="78A22F"/>
      </a:accent2>
      <a:accent3>
        <a:srgbClr val="EE3024"/>
      </a:accent3>
      <a:accent4>
        <a:srgbClr val="B5D5F0"/>
      </a:accent4>
      <a:accent5>
        <a:srgbClr val="7E7E7E"/>
      </a:accent5>
      <a:accent6>
        <a:srgbClr val="009AC7"/>
      </a:accent6>
      <a:hlink>
        <a:srgbClr val="005DAA"/>
      </a:hlink>
      <a:folHlink>
        <a:srgbClr val="009AC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EBED4953185D4494FB699BC57C8909" ma:contentTypeVersion="9" ma:contentTypeDescription="Create a new document." ma:contentTypeScope="" ma:versionID="c2954326608b84e81984de76cdcbf5b1">
  <xsd:schema xmlns:xsd="http://www.w3.org/2001/XMLSchema" xmlns:xs="http://www.w3.org/2001/XMLSchema" xmlns:p="http://schemas.microsoft.com/office/2006/metadata/properties" xmlns:ns2="962adcfb-85f3-40de-a590-6513ded792f5" xmlns:ns3="153d070c-618c-4659-9950-3ff4cc4c0885" targetNamespace="http://schemas.microsoft.com/office/2006/metadata/properties" ma:root="true" ma:fieldsID="8629571bff8986737f0153ee3c01ed85" ns2:_="" ns3:_="">
    <xsd:import namespace="962adcfb-85f3-40de-a590-6513ded792f5"/>
    <xsd:import namespace="153d070c-618c-4659-9950-3ff4cc4c0885"/>
    <xsd:element name="properties">
      <xsd:complexType>
        <xsd:sequence>
          <xsd:element name="documentManagement">
            <xsd:complexType>
              <xsd:all>
                <xsd:element ref="ns2:MediaServiceMetadata" minOccurs="0"/>
                <xsd:element ref="ns2:MediaServiceFastMetadata" minOccurs="0"/>
                <xsd:element ref="ns2:Owner" minOccurs="0"/>
                <xsd:element ref="ns2:Division" minOccurs="0"/>
                <xsd:element ref="ns2:Department" minOccurs="0"/>
                <xsd:element ref="ns2:Description_x002f_Purpose" minOccurs="0"/>
                <xsd:element ref="ns2:App"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2adcfb-85f3-40de-a590-6513ded792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Owner" ma:index="10" nillable="true" ma:displayName="Owner"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vision" ma:index="11" nillable="true" ma:displayName="Division" ma:default="-" ma:format="Dropdown" ma:internalName="Division">
      <xsd:simpleType>
        <xsd:restriction base="dms:Choice">
          <xsd:enumeration value="-"/>
          <xsd:enumeration value="CD"/>
          <xsd:enumeration value="ES"/>
          <xsd:enumeration value="MC"/>
          <xsd:enumeration value="MTS"/>
          <xsd:enumeration value="MT"/>
        </xsd:restriction>
      </xsd:simpleType>
    </xsd:element>
    <xsd:element name="Department" ma:index="12" nillable="true" ma:displayName="Department" ma:internalName="Department">
      <xsd:simpleType>
        <xsd:restriction base="dms:Text">
          <xsd:maxLength value="255"/>
        </xsd:restriction>
      </xsd:simpleType>
    </xsd:element>
    <xsd:element name="Description_x002f_Purpose" ma:index="13" nillable="true" ma:displayName="Description/Purpose" ma:format="Dropdown" ma:internalName="Description_x002f_Purpose">
      <xsd:simpleType>
        <xsd:restriction base="dms:Note">
          <xsd:maxLength value="255"/>
        </xsd:restriction>
      </xsd:simpleType>
    </xsd:element>
    <xsd:element name="App" ma:index="14" nillable="true" ma:displayName="Council Templates" ma:default="Word" ma:description="Report Template" ma:format="Dropdown" ma:internalName="App">
      <xsd:simpleType>
        <xsd:restriction base="dms:Choice">
          <xsd:enumeration value="Word"/>
          <xsd:enumeration value="PowerPoint"/>
          <xsd:enumeration value="Excel"/>
          <xsd:enumeration value="Division"/>
          <xsd:enumeration value="Folder"/>
        </xsd:restriction>
      </xsd:simpleType>
    </xsd:element>
  </xsd:schema>
  <xsd:schema xmlns:xsd="http://www.w3.org/2001/XMLSchema" xmlns:xs="http://www.w3.org/2001/XMLSchema" xmlns:dms="http://schemas.microsoft.com/office/2006/documentManagement/types" xmlns:pc="http://schemas.microsoft.com/office/infopath/2007/PartnerControls" targetNamespace="153d070c-618c-4659-9950-3ff4cc4c088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partment xmlns="962adcfb-85f3-40de-a590-6513ded792f5">Communications</Department>
    <Division xmlns="962adcfb-85f3-40de-a590-6513ded792f5">MC</Division>
    <Description_x002f_Purpose xmlns="962adcfb-85f3-40de-a590-6513ded792f5">Report template</Description_x002f_Purpose>
    <App xmlns="962adcfb-85f3-40de-a590-6513ded792f5">Word</App>
    <Owner xmlns="962adcfb-85f3-40de-a590-6513ded792f5">
      <UserInfo>
        <DisplayName>Jones, Linda</DisplayName>
        <AccountId>15</AccountId>
        <AccountType/>
      </UserInfo>
    </Owner>
    <SharedWithUsers xmlns="153d070c-618c-4659-9950-3ff4cc4c0885">
      <UserInfo>
        <DisplayName>Ntor-Ue, Samuel</DisplayName>
        <AccountId>1717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DB7AF2F-74CD-466E-A816-5CB8030EBBB5}">
  <ds:schemaRefs>
    <ds:schemaRef ds:uri="http://schemas.microsoft.com/sharepoint/v3/contenttype/forms"/>
  </ds:schemaRefs>
</ds:datastoreItem>
</file>

<file path=customXml/itemProps2.xml><?xml version="1.0" encoding="utf-8"?>
<ds:datastoreItem xmlns:ds="http://schemas.openxmlformats.org/officeDocument/2006/customXml" ds:itemID="{143C8CD2-16AE-4F80-9CD7-CA347C0162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2adcfb-85f3-40de-a590-6513ded792f5"/>
    <ds:schemaRef ds:uri="153d070c-618c-4659-9950-3ff4cc4c08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360DCA-99AF-4FB7-A2D8-A227AC60365F}">
  <ds:schemaRefs>
    <ds:schemaRef ds:uri="http://schemas.microsoft.com/office/2006/metadata/properties"/>
    <ds:schemaRef ds:uri="http://schemas.microsoft.com/office/infopath/2007/PartnerControls"/>
    <ds:schemaRef ds:uri="962adcfb-85f3-40de-a590-6513ded792f5"/>
    <ds:schemaRef ds:uri="153d070c-618c-4659-9950-3ff4cc4c0885"/>
  </ds:schemaRefs>
</ds:datastoreItem>
</file>

<file path=customXml/itemProps4.xml><?xml version="1.0" encoding="utf-8"?>
<ds:datastoreItem xmlns:ds="http://schemas.openxmlformats.org/officeDocument/2006/customXml" ds:itemID="{F3CF99EF-6C40-6E46-BE81-2AC3DB582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Report%20Template.dotx</Template>
  <TotalTime>286</TotalTime>
  <Pages>17</Pages>
  <Words>5652</Words>
  <Characters>32223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Report Template</vt:lpstr>
    </vt:vector>
  </TitlesOfParts>
  <Manager/>
  <Company>Metropolitan Council</Company>
  <LinksUpToDate>false</LinksUpToDate>
  <CharactersWithSpaces>37800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Microsoft Office User</dc:creator>
  <cp:keywords>Metropolitan Council, Report Template</cp:keywords>
  <dc:description/>
  <cp:lastModifiedBy>Esch, Ellen</cp:lastModifiedBy>
  <cp:revision>3</cp:revision>
  <cp:lastPrinted>2013-11-12T15:17:00Z</cp:lastPrinted>
  <dcterms:created xsi:type="dcterms:W3CDTF">2023-04-07T13:28:00Z</dcterms:created>
  <dcterms:modified xsi:type="dcterms:W3CDTF">2023-04-07T20:30:00Z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0x010100CDEBED4953185D4494FB699BC57C8909</vt:lpwstr>
  </property>
</Properties>
</file>